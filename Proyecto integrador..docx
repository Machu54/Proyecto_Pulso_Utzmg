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44599" w14:textId="77777777" w:rsidR="003A5B4E" w:rsidRDefault="003A5B4E" w:rsidP="003A5B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2" w:lineRule="auto"/>
        <w:ind w:left="720" w:right="907"/>
        <w:jc w:val="center"/>
        <w:rPr>
          <w:rFonts w:ascii="Century Gothic" w:eastAsia="Century Gothic" w:hAnsi="Century Gothic" w:cs="Century Gothic"/>
          <w:b/>
          <w:color w:val="000000"/>
          <w:sz w:val="40"/>
          <w:szCs w:val="40"/>
        </w:rPr>
      </w:pPr>
      <w:r>
        <w:rPr>
          <w:rFonts w:ascii="Century Gothic" w:eastAsia="Century Gothic" w:hAnsi="Century Gothic" w:cs="Century Gothic"/>
          <w:b/>
          <w:color w:val="000000"/>
          <w:sz w:val="40"/>
          <w:szCs w:val="40"/>
        </w:rPr>
        <w:t>UNIVERSIDAD TECNOLOGICA DE LA ZONA METROPOLITANA DE GUADALAJARA</w:t>
      </w:r>
    </w:p>
    <w:p w14:paraId="752ECC81" w14:textId="77777777" w:rsidR="003A5B4E" w:rsidRDefault="003A5B4E" w:rsidP="003A5B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9" w:line="240" w:lineRule="auto"/>
        <w:ind w:left="312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CD4690E" wp14:editId="2BCF3EF7">
            <wp:simplePos x="0" y="0"/>
            <wp:positionH relativeFrom="page">
              <wp:align>center</wp:align>
            </wp:positionH>
            <wp:positionV relativeFrom="paragraph">
              <wp:posOffset>334010</wp:posOffset>
            </wp:positionV>
            <wp:extent cx="2136775" cy="2447290"/>
            <wp:effectExtent l="0" t="0" r="0" b="0"/>
            <wp:wrapSquare wrapText="bothSides" distT="0" distB="0" distL="114300" distR="114300"/>
            <wp:docPr id="11" name="image1.jpg" descr="UTZ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UTZM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6775" cy="2447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686D79" w14:textId="77777777" w:rsidR="003A5B4E" w:rsidRDefault="003A5B4E" w:rsidP="003A5B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60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043C7122" w14:textId="77777777" w:rsidR="003A5B4E" w:rsidRDefault="003A5B4E" w:rsidP="003A5B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60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1DCCE558" w14:textId="77777777" w:rsidR="003A5B4E" w:rsidRDefault="003A5B4E" w:rsidP="003A5B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60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58871917" w14:textId="77777777" w:rsidR="003A5B4E" w:rsidRDefault="003A5B4E" w:rsidP="003A5B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60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51DA6311" w14:textId="77777777" w:rsidR="003A5B4E" w:rsidRDefault="003A5B4E" w:rsidP="003A5B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60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4217699A" w14:textId="77777777" w:rsidR="003A5B4E" w:rsidRDefault="003A5B4E" w:rsidP="003A5B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60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173B1E67" w14:textId="77777777" w:rsidR="003A5B4E" w:rsidRDefault="003A5B4E" w:rsidP="003A5B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60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tbl>
      <w:tblPr>
        <w:tblStyle w:val="Tablaconcuadrcula6concolores-nfasis3"/>
        <w:tblpPr w:leftFromText="141" w:rightFromText="141" w:vertAnchor="text" w:tblpY="261"/>
        <w:tblW w:w="5000" w:type="pct"/>
        <w:tblLook w:val="04A0" w:firstRow="1" w:lastRow="0" w:firstColumn="1" w:lastColumn="0" w:noHBand="0" w:noVBand="1"/>
      </w:tblPr>
      <w:tblGrid>
        <w:gridCol w:w="4357"/>
        <w:gridCol w:w="4137"/>
      </w:tblGrid>
      <w:tr w:rsidR="003A5B4E" w14:paraId="65ADCEBE" w14:textId="77777777" w:rsidTr="003A5B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520A06A5" w14:textId="77777777" w:rsidR="003A5B4E" w:rsidRDefault="003A5B4E" w:rsidP="004754F6">
            <w:pPr>
              <w:jc w:val="center"/>
              <w:rPr>
                <w:rFonts w:ascii="Century Gothic" w:eastAsia="Century Gothic" w:hAnsi="Century Gothic" w:cs="Century Gothic"/>
              </w:rPr>
            </w:pPr>
            <w:r w:rsidRPr="00CA4DF0">
              <w:rPr>
                <w:rFonts w:ascii="Century Gothic" w:eastAsia="Century Gothic" w:hAnsi="Century Gothic" w:cs="Century Gothic"/>
                <w:color w:val="auto"/>
              </w:rPr>
              <w:t>DATOS DEL ESTUDIANTE</w:t>
            </w:r>
          </w:p>
        </w:tc>
      </w:tr>
      <w:tr w:rsidR="003A5B4E" w14:paraId="64607795" w14:textId="77777777" w:rsidTr="003A5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pct"/>
          </w:tcPr>
          <w:p w14:paraId="1B1F65CB" w14:textId="77777777" w:rsidR="00075367" w:rsidRDefault="00075367" w:rsidP="00075367">
            <w:pPr>
              <w:spacing w:before="0" w:after="60"/>
              <w:jc w:val="center"/>
              <w:rPr>
                <w:rFonts w:ascii="Arial" w:eastAsia="Century Gothic" w:hAnsi="Arial" w:cs="Arial"/>
                <w:b w:val="0"/>
                <w:bCs w:val="0"/>
                <w:color w:val="000000"/>
                <w:sz w:val="26"/>
                <w:szCs w:val="26"/>
              </w:rPr>
            </w:pPr>
          </w:p>
          <w:p w14:paraId="57E130F4" w14:textId="4E39D14D" w:rsidR="003A5B4E" w:rsidRPr="0038590A" w:rsidRDefault="003A5B4E" w:rsidP="00075367">
            <w:pPr>
              <w:spacing w:before="0" w:after="60"/>
              <w:jc w:val="center"/>
              <w:rPr>
                <w:rFonts w:ascii="Arial" w:eastAsia="Century Gothic" w:hAnsi="Arial" w:cs="Arial"/>
                <w:color w:val="000000"/>
                <w:sz w:val="26"/>
                <w:szCs w:val="26"/>
              </w:rPr>
            </w:pPr>
            <w:r w:rsidRPr="0038590A">
              <w:rPr>
                <w:rFonts w:ascii="Arial" w:eastAsia="Century Gothic" w:hAnsi="Arial" w:cs="Arial"/>
                <w:color w:val="000000"/>
                <w:sz w:val="26"/>
                <w:szCs w:val="26"/>
              </w:rPr>
              <w:t>Nombre:</w:t>
            </w:r>
          </w:p>
        </w:tc>
        <w:tc>
          <w:tcPr>
            <w:tcW w:w="2435" w:type="pct"/>
          </w:tcPr>
          <w:p w14:paraId="38486193" w14:textId="77777777" w:rsidR="003A5B4E" w:rsidRDefault="003A5B4E" w:rsidP="0007536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entury Gothic" w:hAnsi="Arial" w:cs="Arial"/>
                <w:color w:val="auto"/>
                <w:sz w:val="26"/>
                <w:szCs w:val="26"/>
              </w:rPr>
            </w:pPr>
            <w:r w:rsidRPr="0038590A">
              <w:rPr>
                <w:rFonts w:ascii="Arial" w:eastAsia="Century Gothic" w:hAnsi="Arial" w:cs="Arial"/>
                <w:color w:val="auto"/>
                <w:sz w:val="26"/>
                <w:szCs w:val="26"/>
              </w:rPr>
              <w:t>Alejandro Mixteco Tlecuile</w:t>
            </w:r>
          </w:p>
          <w:p w14:paraId="7B846FBA" w14:textId="77777777" w:rsidR="00075367" w:rsidRDefault="00075367" w:rsidP="0007536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entury Gothic" w:hAnsi="Arial" w:cs="Arial"/>
                <w:color w:val="auto"/>
                <w:sz w:val="26"/>
                <w:szCs w:val="26"/>
              </w:rPr>
            </w:pPr>
            <w:r>
              <w:rPr>
                <w:rFonts w:ascii="Arial" w:eastAsia="Century Gothic" w:hAnsi="Arial" w:cs="Arial"/>
                <w:color w:val="auto"/>
                <w:sz w:val="26"/>
                <w:szCs w:val="26"/>
              </w:rPr>
              <w:t>José Daniel Vázquez Barragán</w:t>
            </w:r>
          </w:p>
          <w:p w14:paraId="751FE9FD" w14:textId="1F177EFF" w:rsidR="00075367" w:rsidRPr="0038590A" w:rsidRDefault="00075367" w:rsidP="0007536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entury Gothic" w:hAnsi="Arial" w:cs="Arial"/>
                <w:color w:val="auto"/>
                <w:sz w:val="26"/>
                <w:szCs w:val="26"/>
              </w:rPr>
            </w:pPr>
            <w:r>
              <w:rPr>
                <w:rFonts w:ascii="Arial" w:eastAsia="Century Gothic" w:hAnsi="Arial" w:cs="Arial"/>
                <w:color w:val="auto"/>
                <w:sz w:val="26"/>
                <w:szCs w:val="26"/>
              </w:rPr>
              <w:t>Carlos Ivan Machuca Ochoa</w:t>
            </w:r>
          </w:p>
        </w:tc>
      </w:tr>
      <w:tr w:rsidR="003A5B4E" w14:paraId="6F71B963" w14:textId="77777777" w:rsidTr="003A5B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pct"/>
          </w:tcPr>
          <w:p w14:paraId="7B1ACD10" w14:textId="77777777" w:rsidR="00075367" w:rsidRDefault="00075367" w:rsidP="00075367">
            <w:pPr>
              <w:spacing w:before="0" w:after="60"/>
              <w:jc w:val="center"/>
              <w:rPr>
                <w:rFonts w:ascii="Arial" w:eastAsia="Century Gothic" w:hAnsi="Arial" w:cs="Arial"/>
                <w:b w:val="0"/>
                <w:bCs w:val="0"/>
                <w:color w:val="000000"/>
                <w:sz w:val="26"/>
                <w:szCs w:val="26"/>
              </w:rPr>
            </w:pPr>
          </w:p>
          <w:p w14:paraId="63D885E3" w14:textId="622D336D" w:rsidR="003A5B4E" w:rsidRPr="0038590A" w:rsidRDefault="003A5B4E" w:rsidP="00075367">
            <w:pPr>
              <w:spacing w:before="0" w:after="60"/>
              <w:jc w:val="center"/>
              <w:rPr>
                <w:rFonts w:ascii="Arial" w:eastAsia="Century Gothic" w:hAnsi="Arial" w:cs="Arial"/>
                <w:color w:val="000000"/>
                <w:sz w:val="26"/>
                <w:szCs w:val="26"/>
              </w:rPr>
            </w:pPr>
            <w:r w:rsidRPr="0038590A">
              <w:rPr>
                <w:rFonts w:ascii="Arial" w:eastAsia="Century Gothic" w:hAnsi="Arial" w:cs="Arial"/>
                <w:color w:val="000000"/>
                <w:sz w:val="26"/>
                <w:szCs w:val="26"/>
              </w:rPr>
              <w:t>Matrícula:</w:t>
            </w:r>
          </w:p>
        </w:tc>
        <w:tc>
          <w:tcPr>
            <w:tcW w:w="2435" w:type="pct"/>
          </w:tcPr>
          <w:p w14:paraId="5B321E0F" w14:textId="77777777" w:rsidR="003A5B4E" w:rsidRDefault="003A5B4E" w:rsidP="0007536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entury Gothic" w:hAnsi="Arial" w:cs="Arial"/>
                <w:color w:val="auto"/>
                <w:sz w:val="26"/>
                <w:szCs w:val="26"/>
              </w:rPr>
            </w:pPr>
            <w:r w:rsidRPr="0038590A">
              <w:rPr>
                <w:rFonts w:ascii="Arial" w:eastAsia="Century Gothic" w:hAnsi="Arial" w:cs="Arial"/>
                <w:color w:val="auto"/>
                <w:sz w:val="26"/>
                <w:szCs w:val="26"/>
              </w:rPr>
              <w:t>5124280002</w:t>
            </w:r>
          </w:p>
          <w:p w14:paraId="5409CA04" w14:textId="70098107" w:rsidR="00075367" w:rsidRDefault="00075367" w:rsidP="0007536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entury Gothic" w:hAnsi="Arial" w:cs="Arial"/>
                <w:color w:val="auto"/>
                <w:sz w:val="26"/>
                <w:szCs w:val="26"/>
              </w:rPr>
            </w:pPr>
            <w:r w:rsidRPr="0038590A">
              <w:rPr>
                <w:rFonts w:ascii="Arial" w:eastAsia="Century Gothic" w:hAnsi="Arial" w:cs="Arial"/>
                <w:color w:val="auto"/>
                <w:sz w:val="26"/>
                <w:szCs w:val="26"/>
              </w:rPr>
              <w:t>51242800</w:t>
            </w:r>
            <w:r>
              <w:rPr>
                <w:rFonts w:ascii="Arial" w:eastAsia="Century Gothic" w:hAnsi="Arial" w:cs="Arial"/>
                <w:color w:val="auto"/>
                <w:sz w:val="26"/>
                <w:szCs w:val="26"/>
              </w:rPr>
              <w:t>1</w:t>
            </w:r>
            <w:r w:rsidRPr="0038590A">
              <w:rPr>
                <w:rFonts w:ascii="Arial" w:eastAsia="Century Gothic" w:hAnsi="Arial" w:cs="Arial"/>
                <w:color w:val="auto"/>
                <w:sz w:val="26"/>
                <w:szCs w:val="26"/>
              </w:rPr>
              <w:t>2</w:t>
            </w:r>
          </w:p>
          <w:p w14:paraId="049551DA" w14:textId="1C90789C" w:rsidR="00075367" w:rsidRPr="0038590A" w:rsidRDefault="00075367" w:rsidP="0007536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entury Gothic" w:hAnsi="Arial" w:cs="Arial"/>
                <w:color w:val="auto"/>
                <w:sz w:val="26"/>
                <w:szCs w:val="26"/>
              </w:rPr>
            </w:pPr>
            <w:r w:rsidRPr="0038590A">
              <w:rPr>
                <w:rFonts w:ascii="Arial" w:eastAsia="Century Gothic" w:hAnsi="Arial" w:cs="Arial"/>
                <w:color w:val="auto"/>
                <w:sz w:val="26"/>
                <w:szCs w:val="26"/>
              </w:rPr>
              <w:t>51242800</w:t>
            </w:r>
            <w:r>
              <w:rPr>
                <w:rFonts w:ascii="Arial" w:eastAsia="Century Gothic" w:hAnsi="Arial" w:cs="Arial"/>
                <w:color w:val="auto"/>
                <w:sz w:val="26"/>
                <w:szCs w:val="26"/>
              </w:rPr>
              <w:t>09</w:t>
            </w:r>
          </w:p>
        </w:tc>
      </w:tr>
      <w:tr w:rsidR="003A5B4E" w14:paraId="3491E44D" w14:textId="77777777" w:rsidTr="003A5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pct"/>
          </w:tcPr>
          <w:p w14:paraId="78E1F6B5" w14:textId="77777777" w:rsidR="003A5B4E" w:rsidRPr="0038590A" w:rsidRDefault="003A5B4E" w:rsidP="004754F6">
            <w:pPr>
              <w:spacing w:before="60" w:after="60"/>
              <w:rPr>
                <w:rFonts w:ascii="Arial" w:eastAsia="Century Gothic" w:hAnsi="Arial" w:cs="Arial"/>
                <w:color w:val="000000"/>
                <w:sz w:val="26"/>
                <w:szCs w:val="26"/>
              </w:rPr>
            </w:pPr>
            <w:r w:rsidRPr="0038590A">
              <w:rPr>
                <w:rFonts w:ascii="Arial" w:eastAsia="Century Gothic" w:hAnsi="Arial" w:cs="Arial"/>
                <w:color w:val="000000"/>
                <w:sz w:val="26"/>
                <w:szCs w:val="26"/>
              </w:rPr>
              <w:t xml:space="preserve">Fecha de elaboración: </w:t>
            </w:r>
          </w:p>
        </w:tc>
        <w:tc>
          <w:tcPr>
            <w:tcW w:w="2435" w:type="pct"/>
          </w:tcPr>
          <w:p w14:paraId="0FC285C1" w14:textId="73C4E380" w:rsidR="003A5B4E" w:rsidRPr="0038590A" w:rsidRDefault="003B36F4" w:rsidP="00475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entury Gothic" w:hAnsi="Arial" w:cs="Arial"/>
                <w:color w:val="auto"/>
                <w:sz w:val="26"/>
                <w:szCs w:val="26"/>
                <w:lang w:val="en-US"/>
              </w:rPr>
            </w:pPr>
            <w:r>
              <w:rPr>
                <w:rFonts w:ascii="Arial" w:eastAsia="Century Gothic" w:hAnsi="Arial" w:cs="Arial"/>
                <w:color w:val="auto"/>
                <w:sz w:val="26"/>
                <w:szCs w:val="26"/>
                <w:lang w:val="en-US"/>
              </w:rPr>
              <w:t>04</w:t>
            </w:r>
            <w:r w:rsidR="003A5B4E" w:rsidRPr="0038590A">
              <w:rPr>
                <w:rFonts w:ascii="Arial" w:eastAsia="Century Gothic" w:hAnsi="Arial" w:cs="Arial"/>
                <w:color w:val="auto"/>
                <w:sz w:val="26"/>
                <w:szCs w:val="26"/>
                <w:lang w:val="en-US"/>
              </w:rPr>
              <w:t>/</w:t>
            </w:r>
            <w:r w:rsidR="003A5B4E">
              <w:rPr>
                <w:rFonts w:ascii="Arial" w:eastAsia="Century Gothic" w:hAnsi="Arial" w:cs="Arial"/>
                <w:color w:val="auto"/>
                <w:sz w:val="26"/>
                <w:szCs w:val="26"/>
                <w:lang w:val="en-US"/>
              </w:rPr>
              <w:t>0</w:t>
            </w:r>
            <w:r>
              <w:rPr>
                <w:rFonts w:ascii="Arial" w:eastAsia="Century Gothic" w:hAnsi="Arial" w:cs="Arial"/>
                <w:color w:val="auto"/>
                <w:sz w:val="26"/>
                <w:szCs w:val="26"/>
                <w:lang w:val="en-US"/>
              </w:rPr>
              <w:t>2</w:t>
            </w:r>
            <w:r w:rsidR="003A5B4E" w:rsidRPr="0038590A">
              <w:rPr>
                <w:rFonts w:ascii="Arial" w:eastAsia="Century Gothic" w:hAnsi="Arial" w:cs="Arial"/>
                <w:color w:val="auto"/>
                <w:sz w:val="26"/>
                <w:szCs w:val="26"/>
                <w:lang w:val="en-US"/>
              </w:rPr>
              <w:t>/202</w:t>
            </w:r>
            <w:r w:rsidR="003A5B4E">
              <w:rPr>
                <w:rFonts w:ascii="Arial" w:eastAsia="Century Gothic" w:hAnsi="Arial" w:cs="Arial"/>
                <w:color w:val="auto"/>
                <w:sz w:val="26"/>
                <w:szCs w:val="26"/>
                <w:lang w:val="en-US"/>
              </w:rPr>
              <w:t>6</w:t>
            </w:r>
          </w:p>
        </w:tc>
      </w:tr>
      <w:tr w:rsidR="003A5B4E" w14:paraId="248E854C" w14:textId="77777777" w:rsidTr="003A5B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pct"/>
          </w:tcPr>
          <w:p w14:paraId="5BF037BC" w14:textId="77777777" w:rsidR="003A5B4E" w:rsidRPr="0038590A" w:rsidRDefault="003A5B4E" w:rsidP="004754F6">
            <w:pPr>
              <w:spacing w:before="60" w:after="60"/>
              <w:rPr>
                <w:rFonts w:ascii="Arial" w:eastAsia="Century Gothic" w:hAnsi="Arial" w:cs="Arial"/>
                <w:color w:val="000000"/>
                <w:sz w:val="26"/>
                <w:szCs w:val="26"/>
              </w:rPr>
            </w:pPr>
            <w:r w:rsidRPr="0038590A">
              <w:rPr>
                <w:rFonts w:ascii="Arial" w:eastAsia="Century Gothic" w:hAnsi="Arial" w:cs="Arial"/>
                <w:color w:val="000000"/>
                <w:sz w:val="26"/>
                <w:szCs w:val="26"/>
              </w:rPr>
              <w:t>Nombre de la materia:</w:t>
            </w:r>
          </w:p>
        </w:tc>
        <w:tc>
          <w:tcPr>
            <w:tcW w:w="2435" w:type="pct"/>
          </w:tcPr>
          <w:p w14:paraId="2997185E" w14:textId="3E31D4F9" w:rsidR="003A5B4E" w:rsidRPr="0038590A" w:rsidRDefault="003A5B4E" w:rsidP="00475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entury Gothic" w:hAnsi="Arial" w:cs="Arial"/>
                <w:color w:val="auto"/>
                <w:sz w:val="26"/>
                <w:szCs w:val="26"/>
              </w:rPr>
            </w:pPr>
            <w:r>
              <w:rPr>
                <w:rFonts w:ascii="Arial" w:eastAsia="Century Gothic" w:hAnsi="Arial" w:cs="Arial"/>
                <w:color w:val="auto"/>
                <w:sz w:val="26"/>
                <w:szCs w:val="26"/>
              </w:rPr>
              <w:t>Arquitectura de software</w:t>
            </w:r>
          </w:p>
        </w:tc>
      </w:tr>
      <w:tr w:rsidR="003A5B4E" w14:paraId="5AB61DA9" w14:textId="77777777" w:rsidTr="003A5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pct"/>
          </w:tcPr>
          <w:p w14:paraId="0A9C8277" w14:textId="77777777" w:rsidR="003A5B4E" w:rsidRPr="0038590A" w:rsidRDefault="003A5B4E" w:rsidP="004754F6">
            <w:pPr>
              <w:spacing w:before="60" w:after="60"/>
              <w:rPr>
                <w:rFonts w:ascii="Arial" w:eastAsia="Century Gothic" w:hAnsi="Arial" w:cs="Arial"/>
                <w:color w:val="000000"/>
                <w:sz w:val="26"/>
                <w:szCs w:val="26"/>
              </w:rPr>
            </w:pPr>
            <w:r w:rsidRPr="0038590A">
              <w:rPr>
                <w:rFonts w:ascii="Arial" w:eastAsia="Century Gothic" w:hAnsi="Arial" w:cs="Arial"/>
                <w:color w:val="000000"/>
                <w:sz w:val="26"/>
                <w:szCs w:val="26"/>
              </w:rPr>
              <w:t>Nombre de la actividad:</w:t>
            </w:r>
          </w:p>
        </w:tc>
        <w:tc>
          <w:tcPr>
            <w:tcW w:w="2435" w:type="pct"/>
          </w:tcPr>
          <w:p w14:paraId="3145B824" w14:textId="09F4E4E4" w:rsidR="003A5B4E" w:rsidRPr="0038590A" w:rsidRDefault="003B36F4" w:rsidP="00475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entury Gothic" w:hAnsi="Arial" w:cs="Arial"/>
                <w:color w:val="auto"/>
                <w:sz w:val="26"/>
                <w:szCs w:val="26"/>
              </w:rPr>
            </w:pPr>
            <w:r>
              <w:rPr>
                <w:rFonts w:ascii="Arial" w:eastAsia="Century Gothic" w:hAnsi="Arial" w:cs="Arial"/>
                <w:color w:val="auto"/>
                <w:sz w:val="26"/>
                <w:szCs w:val="26"/>
              </w:rPr>
              <w:t>Proyecto integrador</w:t>
            </w:r>
          </w:p>
        </w:tc>
      </w:tr>
      <w:tr w:rsidR="003A5B4E" w14:paraId="6E287870" w14:textId="77777777" w:rsidTr="003A5B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pct"/>
          </w:tcPr>
          <w:p w14:paraId="179CBB68" w14:textId="77777777" w:rsidR="003A5B4E" w:rsidRPr="0038590A" w:rsidRDefault="003A5B4E" w:rsidP="004754F6">
            <w:pPr>
              <w:spacing w:before="60" w:after="60"/>
              <w:rPr>
                <w:rFonts w:ascii="Arial" w:eastAsia="Century Gothic" w:hAnsi="Arial" w:cs="Arial"/>
                <w:color w:val="000000"/>
                <w:sz w:val="26"/>
                <w:szCs w:val="26"/>
              </w:rPr>
            </w:pPr>
            <w:r w:rsidRPr="0038590A">
              <w:rPr>
                <w:rFonts w:ascii="Arial" w:eastAsia="Century Gothic" w:hAnsi="Arial" w:cs="Arial"/>
                <w:color w:val="000000"/>
                <w:sz w:val="26"/>
                <w:szCs w:val="26"/>
              </w:rPr>
              <w:t>Nombre del profesor:</w:t>
            </w:r>
          </w:p>
        </w:tc>
        <w:tc>
          <w:tcPr>
            <w:tcW w:w="2435" w:type="pct"/>
          </w:tcPr>
          <w:p w14:paraId="72CE448B" w14:textId="65551090" w:rsidR="003A5B4E" w:rsidRPr="0038590A" w:rsidRDefault="003A5B4E" w:rsidP="003A5B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entury Gothic" w:hAnsi="Arial" w:cs="Arial"/>
                <w:color w:val="auto"/>
                <w:sz w:val="26"/>
                <w:szCs w:val="26"/>
              </w:rPr>
            </w:pPr>
            <w:r>
              <w:rPr>
                <w:rFonts w:ascii="Arial" w:eastAsia="Century Gothic" w:hAnsi="Arial" w:cs="Arial"/>
                <w:color w:val="auto"/>
                <w:sz w:val="26"/>
                <w:szCs w:val="26"/>
              </w:rPr>
              <w:t>Erendira Neri Mora</w:t>
            </w:r>
          </w:p>
        </w:tc>
      </w:tr>
      <w:tr w:rsidR="003A5B4E" w14:paraId="482C76BF" w14:textId="77777777" w:rsidTr="003A5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pct"/>
          </w:tcPr>
          <w:p w14:paraId="21A148EA" w14:textId="77777777" w:rsidR="003A5B4E" w:rsidRPr="0038590A" w:rsidRDefault="003A5B4E" w:rsidP="004754F6">
            <w:pPr>
              <w:spacing w:before="60" w:after="60"/>
              <w:rPr>
                <w:rFonts w:ascii="Arial" w:eastAsia="Century Gothic" w:hAnsi="Arial" w:cs="Arial"/>
                <w:color w:val="000000"/>
                <w:sz w:val="26"/>
                <w:szCs w:val="26"/>
              </w:rPr>
            </w:pPr>
            <w:r w:rsidRPr="0038590A">
              <w:rPr>
                <w:rFonts w:ascii="Arial" w:eastAsia="Century Gothic" w:hAnsi="Arial" w:cs="Arial"/>
                <w:color w:val="000000"/>
                <w:sz w:val="26"/>
                <w:szCs w:val="26"/>
              </w:rPr>
              <w:t>Programa educativo:</w:t>
            </w:r>
          </w:p>
        </w:tc>
        <w:tc>
          <w:tcPr>
            <w:tcW w:w="2435" w:type="pct"/>
          </w:tcPr>
          <w:p w14:paraId="437705F6" w14:textId="77777777" w:rsidR="003A5B4E" w:rsidRPr="0038590A" w:rsidRDefault="003A5B4E" w:rsidP="00475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entury Gothic" w:hAnsi="Arial" w:cs="Arial"/>
                <w:color w:val="auto"/>
                <w:sz w:val="26"/>
                <w:szCs w:val="26"/>
              </w:rPr>
            </w:pPr>
            <w:r w:rsidRPr="0038590A">
              <w:rPr>
                <w:rFonts w:ascii="Arial" w:eastAsia="Century Gothic" w:hAnsi="Arial" w:cs="Arial"/>
                <w:color w:val="auto"/>
                <w:sz w:val="26"/>
                <w:szCs w:val="26"/>
              </w:rPr>
              <w:t>IDGS</w:t>
            </w:r>
          </w:p>
        </w:tc>
      </w:tr>
    </w:tbl>
    <w:p w14:paraId="3E1BDC23" w14:textId="4DD9071A" w:rsidR="003A5B4E" w:rsidRDefault="003A5B4E" w:rsidP="0006529C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9F248DD" w14:textId="7EE206A5" w:rsidR="003A5B4E" w:rsidRDefault="003A5B4E" w:rsidP="0006529C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8D2F6D9" w14:textId="1054A599" w:rsidR="003A5B4E" w:rsidRDefault="003A5B4E" w:rsidP="003A5B4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A618BFE" w14:textId="77777777" w:rsidR="003A5B4E" w:rsidRDefault="003A5B4E" w:rsidP="0006529C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color w:val="000000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b w:val="0"/>
          <w:color w:val="595959" w:themeColor="text1" w:themeTint="A6"/>
          <w:sz w:val="22"/>
          <w:szCs w:val="22"/>
          <w:lang w:val="es-ES" w:eastAsia="en-US"/>
        </w:rPr>
        <w:id w:val="199668571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2F666FF" w14:textId="780C6E8B" w:rsidR="0006529C" w:rsidRPr="0006529C" w:rsidRDefault="0006529C" w:rsidP="00024F5F">
          <w:pPr>
            <w:pStyle w:val="TtuloTDC"/>
          </w:pPr>
          <w:r w:rsidRPr="0006529C">
            <w:t xml:space="preserve">Índice </w:t>
          </w:r>
        </w:p>
        <w:p w14:paraId="63053712" w14:textId="140AB07F" w:rsidR="002A2684" w:rsidRDefault="0006529C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color w:val="auto"/>
              <w:lang w:val="es-MX"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058444" w:history="1">
            <w:r w:rsidR="002A2684" w:rsidRPr="002E6B8F">
              <w:rPr>
                <w:rStyle w:val="Hipervnculo"/>
                <w:noProof/>
                <w:lang w:val="es-MX"/>
              </w:rPr>
              <w:t>II.</w:t>
            </w:r>
            <w:r w:rsidR="002A2684">
              <w:rPr>
                <w:rFonts w:eastAsiaTheme="minorEastAsia"/>
                <w:noProof/>
                <w:color w:val="auto"/>
                <w:lang w:val="es-MX" w:eastAsia="es-MX"/>
              </w:rPr>
              <w:tab/>
            </w:r>
            <w:r w:rsidR="002A2684" w:rsidRPr="002E6B8F">
              <w:rPr>
                <w:rStyle w:val="Hipervnculo"/>
                <w:noProof/>
                <w:lang w:val="es-MX"/>
              </w:rPr>
              <w:t>Requerimientos funcionales</w:t>
            </w:r>
            <w:r w:rsidR="002A2684">
              <w:rPr>
                <w:noProof/>
                <w:webHidden/>
              </w:rPr>
              <w:tab/>
            </w:r>
            <w:r w:rsidR="002A2684">
              <w:rPr>
                <w:noProof/>
                <w:webHidden/>
              </w:rPr>
              <w:fldChar w:fldCharType="begin"/>
            </w:r>
            <w:r w:rsidR="002A2684">
              <w:rPr>
                <w:noProof/>
                <w:webHidden/>
              </w:rPr>
              <w:instrText xml:space="preserve"> PAGEREF _Toc220058444 \h </w:instrText>
            </w:r>
            <w:r w:rsidR="002A2684">
              <w:rPr>
                <w:noProof/>
                <w:webHidden/>
              </w:rPr>
            </w:r>
            <w:r w:rsidR="002A2684">
              <w:rPr>
                <w:noProof/>
                <w:webHidden/>
              </w:rPr>
              <w:fldChar w:fldCharType="separate"/>
            </w:r>
            <w:r w:rsidR="00262BC6">
              <w:rPr>
                <w:noProof/>
                <w:webHidden/>
              </w:rPr>
              <w:t>2</w:t>
            </w:r>
            <w:r w:rsidR="002A2684">
              <w:rPr>
                <w:noProof/>
                <w:webHidden/>
              </w:rPr>
              <w:fldChar w:fldCharType="end"/>
            </w:r>
          </w:hyperlink>
        </w:p>
        <w:p w14:paraId="5A1E8A4D" w14:textId="4FB5CA46" w:rsidR="002A2684" w:rsidRDefault="002A2684">
          <w:pPr>
            <w:pStyle w:val="TDC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color w:val="auto"/>
              <w:lang w:val="es-MX" w:eastAsia="es-MX"/>
            </w:rPr>
          </w:pPr>
          <w:hyperlink w:anchor="_Toc220058445" w:history="1">
            <w:r w:rsidRPr="002E6B8F">
              <w:rPr>
                <w:rStyle w:val="Hipervnculo"/>
                <w:noProof/>
                <w:lang w:val="es-MX"/>
              </w:rPr>
              <w:t>III.</w:t>
            </w:r>
            <w:r>
              <w:rPr>
                <w:rFonts w:eastAsiaTheme="minorEastAsia"/>
                <w:noProof/>
                <w:color w:val="auto"/>
                <w:lang w:val="es-MX" w:eastAsia="es-MX"/>
              </w:rPr>
              <w:tab/>
            </w:r>
            <w:r w:rsidRPr="002E6B8F">
              <w:rPr>
                <w:rStyle w:val="Hipervnculo"/>
                <w:noProof/>
                <w:lang w:val="es-MX"/>
              </w:rPr>
              <w:t>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2BC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C80DD" w14:textId="6EA0B7F9" w:rsidR="002A2684" w:rsidRDefault="002A2684">
          <w:pPr>
            <w:pStyle w:val="TDC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color w:val="auto"/>
              <w:lang w:val="es-MX" w:eastAsia="es-MX"/>
            </w:rPr>
          </w:pPr>
          <w:hyperlink w:anchor="_Toc220058446" w:history="1">
            <w:r w:rsidRPr="002E6B8F">
              <w:rPr>
                <w:rStyle w:val="Hipervnculo"/>
                <w:noProof/>
              </w:rPr>
              <w:t>IV.</w:t>
            </w:r>
            <w:r>
              <w:rPr>
                <w:rFonts w:eastAsiaTheme="minorEastAsia"/>
                <w:noProof/>
                <w:color w:val="auto"/>
                <w:lang w:val="es-MX" w:eastAsia="es-MX"/>
              </w:rPr>
              <w:tab/>
            </w:r>
            <w:r w:rsidRPr="002E6B8F">
              <w:rPr>
                <w:rStyle w:val="Hipervnculo"/>
                <w:noProof/>
              </w:rPr>
              <w:t>Framework recomendado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2BC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896C5" w14:textId="7E6A3D3A" w:rsidR="002A2684" w:rsidRDefault="002A2684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color w:val="auto"/>
              <w:lang w:val="es-MX" w:eastAsia="es-MX"/>
            </w:rPr>
          </w:pPr>
          <w:hyperlink w:anchor="_Toc220058447" w:history="1">
            <w:r w:rsidRPr="002E6B8F">
              <w:rPr>
                <w:rStyle w:val="Hipervnculo"/>
                <w:noProof/>
              </w:rPr>
              <w:t>V.</w:t>
            </w:r>
            <w:r>
              <w:rPr>
                <w:rFonts w:eastAsiaTheme="minorEastAsia"/>
                <w:noProof/>
                <w:color w:val="auto"/>
                <w:lang w:val="es-MX" w:eastAsia="es-MX"/>
              </w:rPr>
              <w:tab/>
            </w:r>
            <w:r w:rsidRPr="002E6B8F">
              <w:rPr>
                <w:rStyle w:val="Hipervnculo"/>
                <w:noProof/>
              </w:rPr>
              <w:t>Tipo de software recomendado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2BC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CE068" w14:textId="5DBFE074" w:rsidR="002A2684" w:rsidRDefault="002A2684">
          <w:pPr>
            <w:pStyle w:val="TDC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color w:val="auto"/>
              <w:lang w:val="es-MX" w:eastAsia="es-MX"/>
            </w:rPr>
          </w:pPr>
          <w:hyperlink w:anchor="_Toc220058448" w:history="1">
            <w:r w:rsidRPr="002E6B8F">
              <w:rPr>
                <w:rStyle w:val="Hipervnculo"/>
                <w:noProof/>
                <w:lang w:val="es-MX"/>
              </w:rPr>
              <w:t>VI.</w:t>
            </w:r>
            <w:r>
              <w:rPr>
                <w:rFonts w:eastAsiaTheme="minorEastAsia"/>
                <w:noProof/>
                <w:color w:val="auto"/>
                <w:lang w:val="es-MX" w:eastAsia="es-MX"/>
              </w:rPr>
              <w:tab/>
            </w:r>
            <w:r w:rsidRPr="002E6B8F">
              <w:rPr>
                <w:rStyle w:val="Hipervnculo"/>
                <w:noProof/>
              </w:rPr>
              <w:t>Dise</w:t>
            </w:r>
            <w:r w:rsidRPr="002E6B8F">
              <w:rPr>
                <w:rStyle w:val="Hipervnculo"/>
                <w:noProof/>
                <w:lang w:val="es-MX"/>
              </w:rPr>
              <w:t>ño de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2BC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9AB48" w14:textId="588EBFFB" w:rsidR="002A2684" w:rsidRDefault="002A2684">
          <w:pPr>
            <w:pStyle w:val="TDC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color w:val="auto"/>
              <w:lang w:val="es-MX" w:eastAsia="es-MX"/>
            </w:rPr>
          </w:pPr>
          <w:hyperlink w:anchor="_Toc220058449" w:history="1">
            <w:r w:rsidRPr="002E6B8F">
              <w:rPr>
                <w:rStyle w:val="Hipervnculo"/>
                <w:noProof/>
                <w:lang w:val="es-MX"/>
              </w:rPr>
              <w:t>VII.</w:t>
            </w:r>
            <w:r>
              <w:rPr>
                <w:rFonts w:eastAsiaTheme="minorEastAsia"/>
                <w:noProof/>
                <w:color w:val="auto"/>
                <w:lang w:val="es-MX" w:eastAsia="es-MX"/>
              </w:rPr>
              <w:tab/>
            </w:r>
            <w:r w:rsidRPr="002E6B8F">
              <w:rPr>
                <w:rStyle w:val="Hipervnculo"/>
                <w:noProof/>
                <w:lang w:val="es-MX"/>
              </w:rPr>
              <w:t>Tipo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2BC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CB728" w14:textId="6723BE57" w:rsidR="002A2684" w:rsidRDefault="002A2684">
          <w:pPr>
            <w:pStyle w:val="TDC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color w:val="auto"/>
              <w:lang w:val="es-MX" w:eastAsia="es-MX"/>
            </w:rPr>
          </w:pPr>
          <w:hyperlink w:anchor="_Toc220058450" w:history="1">
            <w:r w:rsidRPr="002E6B8F">
              <w:rPr>
                <w:rStyle w:val="Hipervnculo"/>
                <w:noProof/>
              </w:rPr>
              <w:t>VIII.</w:t>
            </w:r>
            <w:r>
              <w:rPr>
                <w:rFonts w:eastAsiaTheme="minorEastAsia"/>
                <w:noProof/>
                <w:color w:val="auto"/>
                <w:lang w:val="es-MX" w:eastAsia="es-MX"/>
              </w:rPr>
              <w:tab/>
            </w:r>
            <w:r w:rsidRPr="002E6B8F">
              <w:rPr>
                <w:rStyle w:val="Hipervnculo"/>
                <w:noProof/>
              </w:rPr>
              <w:t>Diagrama de patrones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_Toc220058450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2BC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A45A9" w14:textId="285B56BE" w:rsidR="0006529C" w:rsidRDefault="0006529C">
          <w:r>
            <w:rPr>
              <w:b/>
              <w:bCs/>
            </w:rPr>
            <w:fldChar w:fldCharType="end"/>
          </w:r>
        </w:p>
      </w:sdtContent>
    </w:sdt>
    <w:p w14:paraId="79CB157B" w14:textId="46EFFA1D" w:rsidR="0006529C" w:rsidRPr="0006529C" w:rsidRDefault="00C6554A" w:rsidP="0006529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</w:pPr>
      <w:r w:rsidRPr="009679B1">
        <w:rPr>
          <w:noProof/>
          <w:lang w:bidi="es-ES"/>
        </w:rPr>
        <w:br w:type="page"/>
      </w:r>
    </w:p>
    <w:p w14:paraId="2090B72D" w14:textId="1AAA4789" w:rsidR="007F693E" w:rsidRDefault="007F693E" w:rsidP="00024F5F">
      <w:pPr>
        <w:pStyle w:val="Ttulo1"/>
        <w:rPr>
          <w:noProof/>
          <w:lang w:val="es-MX"/>
        </w:rPr>
      </w:pPr>
      <w:bookmarkStart w:id="0" w:name="_Toc220058444"/>
      <w:r>
        <w:rPr>
          <w:noProof/>
          <w:lang w:val="es-MX"/>
        </w:rPr>
        <w:lastRenderedPageBreak/>
        <w:t>Requerimientos funcionales</w:t>
      </w:r>
      <w:bookmarkEnd w:id="0"/>
    </w:p>
    <w:p w14:paraId="2FA59F86" w14:textId="7FE5B09E" w:rsidR="00E7237E" w:rsidRPr="00E32C62" w:rsidRDefault="00E7237E" w:rsidP="00E7237E">
      <w:p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32C6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Smartwatch </w:t>
      </w: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998"/>
        <w:gridCol w:w="1256"/>
        <w:gridCol w:w="3958"/>
        <w:gridCol w:w="1300"/>
        <w:gridCol w:w="982"/>
      </w:tblGrid>
      <w:tr w:rsidR="00E7237E" w:rsidRPr="00AD6577" w14:paraId="63EC0F29" w14:textId="77777777" w:rsidTr="00E72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164B0" w14:textId="77777777" w:rsidR="00E7237E" w:rsidRPr="00AD6577" w:rsidRDefault="00E7237E" w:rsidP="00BB460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</w:pPr>
            <w:r w:rsidRPr="00AD6577"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  <w:t>ID</w:t>
            </w:r>
          </w:p>
        </w:tc>
        <w:tc>
          <w:tcPr>
            <w:tcW w:w="0" w:type="auto"/>
            <w:hideMark/>
          </w:tcPr>
          <w:p w14:paraId="7E908DFF" w14:textId="77777777" w:rsidR="00E7237E" w:rsidRPr="00AD6577" w:rsidRDefault="00E7237E" w:rsidP="00BB460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</w:pPr>
            <w:r w:rsidRPr="00AD6577"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  <w:t>Tipo</w:t>
            </w:r>
          </w:p>
        </w:tc>
        <w:tc>
          <w:tcPr>
            <w:tcW w:w="0" w:type="auto"/>
            <w:hideMark/>
          </w:tcPr>
          <w:p w14:paraId="0AA47C95" w14:textId="77777777" w:rsidR="00E7237E" w:rsidRPr="00AD6577" w:rsidRDefault="00E7237E" w:rsidP="00BB460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</w:pPr>
            <w:r w:rsidRPr="00AD6577"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  <w:t>Descripción</w:t>
            </w:r>
          </w:p>
        </w:tc>
        <w:tc>
          <w:tcPr>
            <w:tcW w:w="0" w:type="auto"/>
            <w:hideMark/>
          </w:tcPr>
          <w:p w14:paraId="634C06DD" w14:textId="77777777" w:rsidR="00E7237E" w:rsidRPr="00AD6577" w:rsidRDefault="00E7237E" w:rsidP="00BB460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</w:pPr>
            <w:r w:rsidRPr="00AD6577"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  <w:t>Prioridad</w:t>
            </w:r>
          </w:p>
        </w:tc>
        <w:tc>
          <w:tcPr>
            <w:tcW w:w="0" w:type="auto"/>
            <w:hideMark/>
          </w:tcPr>
          <w:p w14:paraId="76B048F6" w14:textId="77777777" w:rsidR="00E7237E" w:rsidRPr="00AD6577" w:rsidRDefault="00E7237E" w:rsidP="00BB460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</w:pPr>
            <w:r w:rsidRPr="00AD6577"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  <w:t>Fuente</w:t>
            </w:r>
          </w:p>
        </w:tc>
      </w:tr>
      <w:tr w:rsidR="00E7237E" w:rsidRPr="00AD6577" w14:paraId="489F2A96" w14:textId="77777777" w:rsidTr="00E72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E733B" w14:textId="4489B525" w:rsidR="00E7237E" w:rsidRPr="004B2641" w:rsidRDefault="00E7237E" w:rsidP="00BB460A">
            <w:pPr>
              <w:spacing w:line="360" w:lineRule="auto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RF01-SM</w:t>
            </w:r>
          </w:p>
        </w:tc>
        <w:tc>
          <w:tcPr>
            <w:tcW w:w="0" w:type="auto"/>
            <w:hideMark/>
          </w:tcPr>
          <w:p w14:paraId="2F678862" w14:textId="77777777" w:rsidR="00E7237E" w:rsidRPr="004B2641" w:rsidRDefault="00E7237E" w:rsidP="00BB46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Funcional</w:t>
            </w:r>
          </w:p>
        </w:tc>
        <w:tc>
          <w:tcPr>
            <w:tcW w:w="0" w:type="auto"/>
            <w:hideMark/>
          </w:tcPr>
          <w:p w14:paraId="31E7EB73" w14:textId="5270D93E" w:rsidR="00C7197A" w:rsidRPr="004B2641" w:rsidRDefault="001514CF" w:rsidP="001514CF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El smartwatch debe medir y registrar la frecuencia cardíaca del usuario de forma continua.</w:t>
            </w:r>
          </w:p>
        </w:tc>
        <w:tc>
          <w:tcPr>
            <w:tcW w:w="0" w:type="auto"/>
            <w:hideMark/>
          </w:tcPr>
          <w:p w14:paraId="29405812" w14:textId="77777777" w:rsidR="00E7237E" w:rsidRPr="004B2641" w:rsidRDefault="00E7237E" w:rsidP="00BB46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Alta</w:t>
            </w:r>
          </w:p>
        </w:tc>
        <w:tc>
          <w:tcPr>
            <w:tcW w:w="0" w:type="auto"/>
            <w:hideMark/>
          </w:tcPr>
          <w:p w14:paraId="247F7458" w14:textId="4F05F1DA" w:rsidR="00E7237E" w:rsidRPr="004B2641" w:rsidRDefault="00E7237E" w:rsidP="00BB46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Cliente</w:t>
            </w:r>
          </w:p>
        </w:tc>
      </w:tr>
      <w:tr w:rsidR="00C838AA" w:rsidRPr="00AD6577" w14:paraId="2CA56AD2" w14:textId="77777777" w:rsidTr="00E723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1956F" w14:textId="306216E4" w:rsidR="00E7237E" w:rsidRPr="004B2641" w:rsidRDefault="00E7237E" w:rsidP="00BB460A">
            <w:pPr>
              <w:spacing w:line="360" w:lineRule="auto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RF02-SM</w:t>
            </w:r>
          </w:p>
        </w:tc>
        <w:tc>
          <w:tcPr>
            <w:tcW w:w="0" w:type="auto"/>
            <w:hideMark/>
          </w:tcPr>
          <w:p w14:paraId="123E8E1B" w14:textId="77777777" w:rsidR="00E7237E" w:rsidRPr="004B2641" w:rsidRDefault="00E7237E" w:rsidP="00BB46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Funcional</w:t>
            </w:r>
          </w:p>
        </w:tc>
        <w:tc>
          <w:tcPr>
            <w:tcW w:w="0" w:type="auto"/>
            <w:hideMark/>
          </w:tcPr>
          <w:p w14:paraId="04DE5FEE" w14:textId="0E059655" w:rsidR="00E7237E" w:rsidRPr="004B2641" w:rsidRDefault="001E33C8" w:rsidP="00BB46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El sistema debe detectar anomalías en el ritmo cardíaco.</w:t>
            </w:r>
          </w:p>
        </w:tc>
        <w:tc>
          <w:tcPr>
            <w:tcW w:w="0" w:type="auto"/>
            <w:hideMark/>
          </w:tcPr>
          <w:p w14:paraId="6212D0D3" w14:textId="77777777" w:rsidR="00E7237E" w:rsidRPr="004B2641" w:rsidRDefault="00E7237E" w:rsidP="00BB46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Alta</w:t>
            </w:r>
          </w:p>
        </w:tc>
        <w:tc>
          <w:tcPr>
            <w:tcW w:w="0" w:type="auto"/>
            <w:hideMark/>
          </w:tcPr>
          <w:p w14:paraId="06E224AB" w14:textId="2CF14B2F" w:rsidR="00E7237E" w:rsidRPr="004B2641" w:rsidRDefault="00E7237E" w:rsidP="00BB46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Cliente</w:t>
            </w:r>
          </w:p>
        </w:tc>
      </w:tr>
      <w:tr w:rsidR="00E7237E" w:rsidRPr="00AD6577" w14:paraId="571FBCD4" w14:textId="77777777" w:rsidTr="00E72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FC4B1" w14:textId="083CAE48" w:rsidR="00E7237E" w:rsidRPr="004B2641" w:rsidRDefault="00E7237E" w:rsidP="00BB460A">
            <w:pPr>
              <w:spacing w:line="360" w:lineRule="auto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RF04-SM</w:t>
            </w:r>
          </w:p>
        </w:tc>
        <w:tc>
          <w:tcPr>
            <w:tcW w:w="0" w:type="auto"/>
            <w:hideMark/>
          </w:tcPr>
          <w:p w14:paraId="4F29A24D" w14:textId="77777777" w:rsidR="00E7237E" w:rsidRPr="004B2641" w:rsidRDefault="00E7237E" w:rsidP="00BB46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Funcional</w:t>
            </w:r>
          </w:p>
        </w:tc>
        <w:tc>
          <w:tcPr>
            <w:tcW w:w="0" w:type="auto"/>
            <w:hideMark/>
          </w:tcPr>
          <w:p w14:paraId="0B444250" w14:textId="647A3279" w:rsidR="00E7237E" w:rsidRPr="004B2641" w:rsidRDefault="00211602" w:rsidP="00BB460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El smartwatch debe medir los niveles de oxígeno en sangre.</w:t>
            </w:r>
          </w:p>
        </w:tc>
        <w:tc>
          <w:tcPr>
            <w:tcW w:w="0" w:type="auto"/>
            <w:hideMark/>
          </w:tcPr>
          <w:p w14:paraId="54B09E79" w14:textId="77777777" w:rsidR="00E7237E" w:rsidRPr="004B2641" w:rsidRDefault="00E7237E" w:rsidP="00BB46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Alta</w:t>
            </w:r>
          </w:p>
        </w:tc>
        <w:tc>
          <w:tcPr>
            <w:tcW w:w="0" w:type="auto"/>
            <w:hideMark/>
          </w:tcPr>
          <w:p w14:paraId="16BC76A1" w14:textId="77777777" w:rsidR="00E7237E" w:rsidRPr="004B2641" w:rsidRDefault="00E7237E" w:rsidP="00BB46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Cliente</w:t>
            </w:r>
          </w:p>
        </w:tc>
      </w:tr>
      <w:tr w:rsidR="00C838AA" w:rsidRPr="00AD6577" w14:paraId="75364FE8" w14:textId="77777777" w:rsidTr="00E723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BEFA6" w14:textId="7579AB0C" w:rsidR="00E7237E" w:rsidRPr="004B2641" w:rsidRDefault="00E7237E" w:rsidP="00BB460A">
            <w:pPr>
              <w:spacing w:line="360" w:lineRule="auto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RF05-SM</w:t>
            </w:r>
          </w:p>
        </w:tc>
        <w:tc>
          <w:tcPr>
            <w:tcW w:w="0" w:type="auto"/>
            <w:hideMark/>
          </w:tcPr>
          <w:p w14:paraId="34459CF4" w14:textId="77777777" w:rsidR="00E7237E" w:rsidRPr="004B2641" w:rsidRDefault="00E7237E" w:rsidP="00BB46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Funcional</w:t>
            </w:r>
          </w:p>
        </w:tc>
        <w:tc>
          <w:tcPr>
            <w:tcW w:w="0" w:type="auto"/>
            <w:hideMark/>
          </w:tcPr>
          <w:p w14:paraId="6DA31AF9" w14:textId="62D35CF0" w:rsidR="00E7237E" w:rsidRPr="004B2641" w:rsidRDefault="004B2641" w:rsidP="004B264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Estimación de presión arterial mediante sensores.</w:t>
            </w:r>
          </w:p>
        </w:tc>
        <w:tc>
          <w:tcPr>
            <w:tcW w:w="0" w:type="auto"/>
            <w:hideMark/>
          </w:tcPr>
          <w:p w14:paraId="254EB699" w14:textId="62B66798" w:rsidR="00E7237E" w:rsidRPr="004B2641" w:rsidRDefault="00847134" w:rsidP="00BB46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Alta</w:t>
            </w:r>
          </w:p>
        </w:tc>
        <w:tc>
          <w:tcPr>
            <w:tcW w:w="0" w:type="auto"/>
            <w:hideMark/>
          </w:tcPr>
          <w:p w14:paraId="57BFD409" w14:textId="53FC8D29" w:rsidR="00E7237E" w:rsidRPr="004B2641" w:rsidRDefault="00E7237E" w:rsidP="00BB46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Cliente</w:t>
            </w:r>
          </w:p>
        </w:tc>
      </w:tr>
      <w:tr w:rsidR="004B2641" w:rsidRPr="00AD6577" w14:paraId="0C1B834F" w14:textId="77777777" w:rsidTr="00E72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2B1195" w14:textId="2FACBCB5" w:rsidR="004B2641" w:rsidRPr="004B2641" w:rsidRDefault="004B2641" w:rsidP="00BB460A">
            <w:pPr>
              <w:spacing w:line="360" w:lineRule="auto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RF0</w:t>
            </w: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6</w:t>
            </w: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-SM</w:t>
            </w:r>
          </w:p>
        </w:tc>
        <w:tc>
          <w:tcPr>
            <w:tcW w:w="0" w:type="auto"/>
          </w:tcPr>
          <w:p w14:paraId="144E5174" w14:textId="424F6135" w:rsidR="004B2641" w:rsidRPr="004B2641" w:rsidRDefault="000A0E85" w:rsidP="00BB46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Funcional</w:t>
            </w:r>
          </w:p>
        </w:tc>
        <w:tc>
          <w:tcPr>
            <w:tcW w:w="0" w:type="auto"/>
          </w:tcPr>
          <w:p w14:paraId="1B979E31" w14:textId="1CEE342A" w:rsidR="004B2641" w:rsidRPr="004B2641" w:rsidRDefault="004B2641" w:rsidP="004B264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El smartwatch debe detectar cuando el usuario sufre una caída.</w:t>
            </w:r>
          </w:p>
        </w:tc>
        <w:tc>
          <w:tcPr>
            <w:tcW w:w="0" w:type="auto"/>
          </w:tcPr>
          <w:p w14:paraId="229C897B" w14:textId="72CC5CD9" w:rsidR="004B2641" w:rsidRPr="004B2641" w:rsidRDefault="005E4CDC" w:rsidP="00BB46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Alta</w:t>
            </w:r>
          </w:p>
        </w:tc>
        <w:tc>
          <w:tcPr>
            <w:tcW w:w="0" w:type="auto"/>
          </w:tcPr>
          <w:p w14:paraId="6A52F8B1" w14:textId="0E046B43" w:rsidR="004B2641" w:rsidRPr="004B2641" w:rsidRDefault="005E4CDC" w:rsidP="00BB46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Cliente</w:t>
            </w:r>
          </w:p>
        </w:tc>
      </w:tr>
      <w:tr w:rsidR="00FB66B7" w:rsidRPr="00AD6577" w14:paraId="0CC2DD45" w14:textId="77777777" w:rsidTr="00E723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C384A7" w14:textId="4223012F" w:rsidR="00FB66B7" w:rsidRPr="004B2641" w:rsidRDefault="007F7706" w:rsidP="00BB460A">
            <w:pPr>
              <w:spacing w:line="360" w:lineRule="auto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RF0</w:t>
            </w:r>
            <w:r w:rsidR="00B4143A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7</w:t>
            </w: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-SM</w:t>
            </w:r>
          </w:p>
        </w:tc>
        <w:tc>
          <w:tcPr>
            <w:tcW w:w="0" w:type="auto"/>
          </w:tcPr>
          <w:p w14:paraId="33C4C8D2" w14:textId="25D51047" w:rsidR="00FB66B7" w:rsidRPr="004B2641" w:rsidRDefault="000A0E85" w:rsidP="00BB46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Funcional</w:t>
            </w:r>
          </w:p>
        </w:tc>
        <w:tc>
          <w:tcPr>
            <w:tcW w:w="0" w:type="auto"/>
          </w:tcPr>
          <w:p w14:paraId="1F58E513" w14:textId="1825588F" w:rsidR="00FB66B7" w:rsidRPr="00FB66B7" w:rsidRDefault="00FB66B7" w:rsidP="004B264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FB66B7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Registrar el número de pasos diarios del usuario. Alertar al usuario si ha estado inactivo por mucho tiempo.</w:t>
            </w:r>
          </w:p>
        </w:tc>
        <w:tc>
          <w:tcPr>
            <w:tcW w:w="0" w:type="auto"/>
          </w:tcPr>
          <w:p w14:paraId="3058DA01" w14:textId="78DA0109" w:rsidR="00FB66B7" w:rsidRDefault="000119B9" w:rsidP="00BB46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Baja</w:t>
            </w:r>
          </w:p>
        </w:tc>
        <w:tc>
          <w:tcPr>
            <w:tcW w:w="0" w:type="auto"/>
          </w:tcPr>
          <w:p w14:paraId="5BB01282" w14:textId="5A9E3984" w:rsidR="00FB66B7" w:rsidRDefault="007F7706" w:rsidP="00BB46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Cliente</w:t>
            </w:r>
          </w:p>
        </w:tc>
      </w:tr>
      <w:tr w:rsidR="00FB66B7" w:rsidRPr="00AD6577" w14:paraId="51EF7B90" w14:textId="77777777" w:rsidTr="00E72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FB9D33" w14:textId="6A189891" w:rsidR="00FB66B7" w:rsidRPr="004B2641" w:rsidRDefault="007F7706" w:rsidP="00BB460A">
            <w:pPr>
              <w:spacing w:line="360" w:lineRule="auto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RF0</w:t>
            </w:r>
            <w:r w:rsidR="00B4143A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8</w:t>
            </w: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-SM</w:t>
            </w:r>
          </w:p>
        </w:tc>
        <w:tc>
          <w:tcPr>
            <w:tcW w:w="0" w:type="auto"/>
          </w:tcPr>
          <w:p w14:paraId="40CA82B9" w14:textId="0297270B" w:rsidR="00FB66B7" w:rsidRPr="004B2641" w:rsidRDefault="000A0E85" w:rsidP="00BB46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Funcional</w:t>
            </w:r>
          </w:p>
        </w:tc>
        <w:tc>
          <w:tcPr>
            <w:tcW w:w="0" w:type="auto"/>
          </w:tcPr>
          <w:p w14:paraId="3405BAD7" w14:textId="0F372C77" w:rsidR="00FB66B7" w:rsidRPr="000119B9" w:rsidRDefault="000119B9" w:rsidP="004B264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0119B9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Monitorear patrones de sueño del usuario.</w:t>
            </w:r>
          </w:p>
        </w:tc>
        <w:tc>
          <w:tcPr>
            <w:tcW w:w="0" w:type="auto"/>
          </w:tcPr>
          <w:p w14:paraId="5ADD9675" w14:textId="50F093C1" w:rsidR="00FB66B7" w:rsidRDefault="000119B9" w:rsidP="00BB46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Baja</w:t>
            </w:r>
          </w:p>
        </w:tc>
        <w:tc>
          <w:tcPr>
            <w:tcW w:w="0" w:type="auto"/>
          </w:tcPr>
          <w:p w14:paraId="01E1E3DE" w14:textId="63F2C009" w:rsidR="00FB66B7" w:rsidRDefault="007F7706" w:rsidP="00BB46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Cliente</w:t>
            </w:r>
          </w:p>
        </w:tc>
      </w:tr>
      <w:tr w:rsidR="00FB66B7" w:rsidRPr="00AD6577" w14:paraId="6452E35A" w14:textId="77777777" w:rsidTr="00E723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54CC97" w14:textId="76A59052" w:rsidR="00FB66B7" w:rsidRPr="004B2641" w:rsidRDefault="007F7706" w:rsidP="00BB460A">
            <w:pPr>
              <w:spacing w:line="360" w:lineRule="auto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RF0</w:t>
            </w:r>
            <w:r w:rsidR="00B4143A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9</w:t>
            </w: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-SM</w:t>
            </w:r>
          </w:p>
        </w:tc>
        <w:tc>
          <w:tcPr>
            <w:tcW w:w="0" w:type="auto"/>
          </w:tcPr>
          <w:p w14:paraId="3539878F" w14:textId="7CF6D5CF" w:rsidR="00FB66B7" w:rsidRPr="004B2641" w:rsidRDefault="000A0E85" w:rsidP="00BB46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Funcional</w:t>
            </w:r>
          </w:p>
        </w:tc>
        <w:tc>
          <w:tcPr>
            <w:tcW w:w="0" w:type="auto"/>
          </w:tcPr>
          <w:p w14:paraId="7B125675" w14:textId="67AD4C16" w:rsidR="00FB66B7" w:rsidRPr="000119B9" w:rsidRDefault="000119B9" w:rsidP="004B264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0119B9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Alertar al usuario cuando debe tomar sus medicamentos.</w:t>
            </w:r>
          </w:p>
        </w:tc>
        <w:tc>
          <w:tcPr>
            <w:tcW w:w="0" w:type="auto"/>
          </w:tcPr>
          <w:p w14:paraId="098BBAB9" w14:textId="0DDE3030" w:rsidR="00FB66B7" w:rsidRDefault="000119B9" w:rsidP="00BB46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Alta</w:t>
            </w:r>
          </w:p>
        </w:tc>
        <w:tc>
          <w:tcPr>
            <w:tcW w:w="0" w:type="auto"/>
          </w:tcPr>
          <w:p w14:paraId="5086F431" w14:textId="0392F149" w:rsidR="00FB66B7" w:rsidRDefault="007F7706" w:rsidP="00BB46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Cliente</w:t>
            </w:r>
          </w:p>
        </w:tc>
      </w:tr>
      <w:tr w:rsidR="00FB66B7" w:rsidRPr="00AD6577" w14:paraId="06C5C419" w14:textId="77777777" w:rsidTr="00E72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888199" w14:textId="1BFCC628" w:rsidR="00FB66B7" w:rsidRPr="004B2641" w:rsidRDefault="007F7706" w:rsidP="00BB460A">
            <w:pPr>
              <w:spacing w:line="360" w:lineRule="auto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RF</w:t>
            </w:r>
            <w:r w:rsidR="00B4143A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10</w:t>
            </w: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-SM</w:t>
            </w:r>
          </w:p>
        </w:tc>
        <w:tc>
          <w:tcPr>
            <w:tcW w:w="0" w:type="auto"/>
          </w:tcPr>
          <w:p w14:paraId="62E0CCA8" w14:textId="29BCB56D" w:rsidR="00FB66B7" w:rsidRPr="004B2641" w:rsidRDefault="000A0E85" w:rsidP="00BB46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Funcional</w:t>
            </w:r>
          </w:p>
        </w:tc>
        <w:tc>
          <w:tcPr>
            <w:tcW w:w="0" w:type="auto"/>
          </w:tcPr>
          <w:p w14:paraId="65182F75" w14:textId="652926A6" w:rsidR="00FB66B7" w:rsidRPr="000119B9" w:rsidRDefault="000119B9" w:rsidP="004B264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0119B9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Alertar sobre próximas citas médicas.</w:t>
            </w:r>
          </w:p>
        </w:tc>
        <w:tc>
          <w:tcPr>
            <w:tcW w:w="0" w:type="auto"/>
          </w:tcPr>
          <w:p w14:paraId="6BE180F4" w14:textId="1F47A6E9" w:rsidR="00FB66B7" w:rsidRDefault="000119B9" w:rsidP="00BB46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Media</w:t>
            </w:r>
          </w:p>
        </w:tc>
        <w:tc>
          <w:tcPr>
            <w:tcW w:w="0" w:type="auto"/>
          </w:tcPr>
          <w:p w14:paraId="451D0E98" w14:textId="0347E957" w:rsidR="00FB66B7" w:rsidRDefault="007F7706" w:rsidP="00BB46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Cliente</w:t>
            </w:r>
          </w:p>
        </w:tc>
      </w:tr>
      <w:tr w:rsidR="00FB66B7" w:rsidRPr="00AD6577" w14:paraId="0FA6CD73" w14:textId="77777777" w:rsidTr="00E723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566DAE" w14:textId="6F96D0ED" w:rsidR="00FB66B7" w:rsidRPr="004B2641" w:rsidRDefault="007F7706" w:rsidP="00BB460A">
            <w:pPr>
              <w:spacing w:line="360" w:lineRule="auto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RF</w:t>
            </w:r>
            <w:r w:rsidR="00B4143A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11</w:t>
            </w: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-SM</w:t>
            </w:r>
          </w:p>
        </w:tc>
        <w:tc>
          <w:tcPr>
            <w:tcW w:w="0" w:type="auto"/>
          </w:tcPr>
          <w:p w14:paraId="68BA82D3" w14:textId="2DAC8316" w:rsidR="00FB66B7" w:rsidRPr="004B2641" w:rsidRDefault="000A0E85" w:rsidP="00BB46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 xml:space="preserve">Funcional </w:t>
            </w:r>
          </w:p>
        </w:tc>
        <w:tc>
          <w:tcPr>
            <w:tcW w:w="0" w:type="auto"/>
          </w:tcPr>
          <w:p w14:paraId="5639D7F4" w14:textId="4AB205E1" w:rsidR="00FB66B7" w:rsidRPr="004A3244" w:rsidRDefault="004A3244" w:rsidP="004B264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A3244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Mantener conexión constante con el teléfono del usuario.</w:t>
            </w:r>
          </w:p>
        </w:tc>
        <w:tc>
          <w:tcPr>
            <w:tcW w:w="0" w:type="auto"/>
          </w:tcPr>
          <w:p w14:paraId="041E9CC9" w14:textId="080A78D8" w:rsidR="00FB66B7" w:rsidRDefault="000D03E3" w:rsidP="00BB46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Alta</w:t>
            </w:r>
          </w:p>
        </w:tc>
        <w:tc>
          <w:tcPr>
            <w:tcW w:w="0" w:type="auto"/>
          </w:tcPr>
          <w:p w14:paraId="25718923" w14:textId="16DBBAC4" w:rsidR="00FB66B7" w:rsidRDefault="007F7706" w:rsidP="00BB46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Cliente</w:t>
            </w:r>
          </w:p>
        </w:tc>
      </w:tr>
      <w:tr w:rsidR="00470591" w:rsidRPr="00AD6577" w14:paraId="6660EF75" w14:textId="77777777" w:rsidTr="00E72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4A1278" w14:textId="2ADDD87F" w:rsidR="00470591" w:rsidRPr="004B2641" w:rsidRDefault="007F7706" w:rsidP="00BB460A">
            <w:pPr>
              <w:spacing w:line="360" w:lineRule="auto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lastRenderedPageBreak/>
              <w:t>RF</w:t>
            </w:r>
            <w:r w:rsidR="00B4143A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12</w:t>
            </w: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-SM</w:t>
            </w:r>
          </w:p>
        </w:tc>
        <w:tc>
          <w:tcPr>
            <w:tcW w:w="0" w:type="auto"/>
          </w:tcPr>
          <w:p w14:paraId="7CB3802C" w14:textId="76B1DF14" w:rsidR="00470591" w:rsidRPr="004B2641" w:rsidRDefault="00B4143A" w:rsidP="00BB46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Funcional</w:t>
            </w:r>
          </w:p>
        </w:tc>
        <w:tc>
          <w:tcPr>
            <w:tcW w:w="0" w:type="auto"/>
          </w:tcPr>
          <w:p w14:paraId="0D491E7C" w14:textId="1AB9762F" w:rsidR="00470591" w:rsidRPr="00470591" w:rsidRDefault="00470591" w:rsidP="004B264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6"/>
                <w:szCs w:val="26"/>
                <w:lang w:val="es-MX"/>
              </w:rPr>
            </w:pPr>
            <w:r w:rsidRPr="00470591">
              <w:rPr>
                <w:rFonts w:ascii="Times New Roman" w:hAnsi="Times New Roman" w:cs="Times New Roman"/>
                <w:sz w:val="26"/>
                <w:szCs w:val="26"/>
              </w:rPr>
              <w:t>Permitir al usuario activar manualmente una alerta de emergencia.</w:t>
            </w:r>
          </w:p>
        </w:tc>
        <w:tc>
          <w:tcPr>
            <w:tcW w:w="0" w:type="auto"/>
          </w:tcPr>
          <w:p w14:paraId="49233052" w14:textId="5B99C5E9" w:rsidR="00470591" w:rsidRDefault="007F7706" w:rsidP="00BB46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Alta</w:t>
            </w:r>
          </w:p>
        </w:tc>
        <w:tc>
          <w:tcPr>
            <w:tcW w:w="0" w:type="auto"/>
          </w:tcPr>
          <w:p w14:paraId="6601993F" w14:textId="605D3A9D" w:rsidR="00470591" w:rsidRDefault="007F7706" w:rsidP="00BB46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Cliente</w:t>
            </w:r>
          </w:p>
        </w:tc>
      </w:tr>
      <w:tr w:rsidR="00470591" w:rsidRPr="00AD6577" w14:paraId="4DD0633A" w14:textId="77777777" w:rsidTr="00E723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B7A1D8" w14:textId="656893F3" w:rsidR="00470591" w:rsidRPr="004B2641" w:rsidRDefault="007F7706" w:rsidP="00BB460A">
            <w:pPr>
              <w:spacing w:line="360" w:lineRule="auto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RF</w:t>
            </w:r>
            <w:r w:rsidR="00B4143A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13</w:t>
            </w: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-SM</w:t>
            </w:r>
          </w:p>
        </w:tc>
        <w:tc>
          <w:tcPr>
            <w:tcW w:w="0" w:type="auto"/>
          </w:tcPr>
          <w:p w14:paraId="5EC8C797" w14:textId="0F22A8C5" w:rsidR="00470591" w:rsidRPr="004B2641" w:rsidRDefault="00B4143A" w:rsidP="00BB46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Funcional</w:t>
            </w:r>
          </w:p>
        </w:tc>
        <w:tc>
          <w:tcPr>
            <w:tcW w:w="0" w:type="auto"/>
          </w:tcPr>
          <w:p w14:paraId="579DC9D0" w14:textId="013A5469" w:rsidR="00470591" w:rsidRPr="004A3244" w:rsidRDefault="00FA3022" w:rsidP="004B264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FA3022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Mostrar notificaciones importantes desde el smartphone.</w:t>
            </w:r>
          </w:p>
        </w:tc>
        <w:tc>
          <w:tcPr>
            <w:tcW w:w="0" w:type="auto"/>
          </w:tcPr>
          <w:p w14:paraId="5B542839" w14:textId="6D86E938" w:rsidR="00470591" w:rsidRDefault="007F7706" w:rsidP="00BB46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Alta</w:t>
            </w:r>
          </w:p>
        </w:tc>
        <w:tc>
          <w:tcPr>
            <w:tcW w:w="0" w:type="auto"/>
          </w:tcPr>
          <w:p w14:paraId="4697EF9E" w14:textId="640A63B1" w:rsidR="00470591" w:rsidRDefault="007F7706" w:rsidP="00BB46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Cliente</w:t>
            </w:r>
          </w:p>
        </w:tc>
      </w:tr>
      <w:tr w:rsidR="00FA3022" w:rsidRPr="00AD6577" w14:paraId="64765B33" w14:textId="77777777" w:rsidTr="00E72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6DA17D" w14:textId="78A9F676" w:rsidR="00FA3022" w:rsidRPr="004B2641" w:rsidRDefault="00FA3022" w:rsidP="00BB460A">
            <w:pPr>
              <w:spacing w:line="360" w:lineRule="auto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</w:p>
        </w:tc>
        <w:tc>
          <w:tcPr>
            <w:tcW w:w="0" w:type="auto"/>
          </w:tcPr>
          <w:p w14:paraId="5DD91086" w14:textId="77777777" w:rsidR="00FA3022" w:rsidRPr="004B2641" w:rsidRDefault="00FA3022" w:rsidP="00BB46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</w:p>
        </w:tc>
        <w:tc>
          <w:tcPr>
            <w:tcW w:w="0" w:type="auto"/>
          </w:tcPr>
          <w:p w14:paraId="6B5BD5E5" w14:textId="77777777" w:rsidR="00FA3022" w:rsidRPr="00FA3022" w:rsidRDefault="00FA3022" w:rsidP="004B264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0" w:type="auto"/>
          </w:tcPr>
          <w:p w14:paraId="3D299DA4" w14:textId="77777777" w:rsidR="00FA3022" w:rsidRDefault="00FA3022" w:rsidP="00BB46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</w:p>
        </w:tc>
        <w:tc>
          <w:tcPr>
            <w:tcW w:w="0" w:type="auto"/>
          </w:tcPr>
          <w:p w14:paraId="00916257" w14:textId="77777777" w:rsidR="00FA3022" w:rsidRDefault="00FA3022" w:rsidP="00BB46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</w:p>
        </w:tc>
      </w:tr>
    </w:tbl>
    <w:p w14:paraId="79BAE7C8" w14:textId="77777777" w:rsidR="00AE6F6C" w:rsidRDefault="00AE6F6C" w:rsidP="00AE6F6C">
      <w:p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3FA4740A" w14:textId="6EB6E6A3" w:rsidR="00E7237E" w:rsidRPr="00AE6F6C" w:rsidRDefault="00AE6F6C" w:rsidP="00AE6F6C">
      <w:p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E6F6C">
        <w:rPr>
          <w:rFonts w:ascii="Times New Roman" w:hAnsi="Times New Roman" w:cs="Times New Roman"/>
          <w:b/>
          <w:bCs/>
          <w:color w:val="auto"/>
          <w:sz w:val="28"/>
          <w:szCs w:val="28"/>
        </w:rPr>
        <w:t>Alexa</w:t>
      </w:r>
    </w:p>
    <w:p w14:paraId="230467BF" w14:textId="77777777" w:rsidR="00E7237E" w:rsidRDefault="00E7237E" w:rsidP="00E7237E">
      <w:pPr>
        <w:rPr>
          <w:lang w:eastAsia="es-MX"/>
        </w:rPr>
      </w:pP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1116"/>
        <w:gridCol w:w="1256"/>
        <w:gridCol w:w="3840"/>
        <w:gridCol w:w="1300"/>
        <w:gridCol w:w="982"/>
      </w:tblGrid>
      <w:tr w:rsidR="00706470" w:rsidRPr="00AD6577" w14:paraId="37087C42" w14:textId="77777777" w:rsidTr="00BB46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542A2" w14:textId="77777777" w:rsidR="00706470" w:rsidRPr="00AD6577" w:rsidRDefault="00706470" w:rsidP="00BB460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</w:pPr>
            <w:r w:rsidRPr="00AD6577"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  <w:t>ID</w:t>
            </w:r>
          </w:p>
        </w:tc>
        <w:tc>
          <w:tcPr>
            <w:tcW w:w="0" w:type="auto"/>
            <w:hideMark/>
          </w:tcPr>
          <w:p w14:paraId="54FA22C8" w14:textId="77777777" w:rsidR="00706470" w:rsidRPr="00AD6577" w:rsidRDefault="00706470" w:rsidP="00BB460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</w:pPr>
            <w:r w:rsidRPr="00AD6577"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  <w:t>Tipo</w:t>
            </w:r>
          </w:p>
        </w:tc>
        <w:tc>
          <w:tcPr>
            <w:tcW w:w="0" w:type="auto"/>
            <w:hideMark/>
          </w:tcPr>
          <w:p w14:paraId="1B153C15" w14:textId="77777777" w:rsidR="00706470" w:rsidRPr="00AD6577" w:rsidRDefault="00706470" w:rsidP="00BB460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</w:pPr>
            <w:r w:rsidRPr="00AD6577"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  <w:t>Descripción</w:t>
            </w:r>
          </w:p>
        </w:tc>
        <w:tc>
          <w:tcPr>
            <w:tcW w:w="0" w:type="auto"/>
            <w:hideMark/>
          </w:tcPr>
          <w:p w14:paraId="18AEBAE9" w14:textId="77777777" w:rsidR="00706470" w:rsidRPr="00AD6577" w:rsidRDefault="00706470" w:rsidP="00BB460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</w:pPr>
            <w:r w:rsidRPr="00AD6577"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  <w:t>Prioridad</w:t>
            </w:r>
          </w:p>
        </w:tc>
        <w:tc>
          <w:tcPr>
            <w:tcW w:w="0" w:type="auto"/>
            <w:hideMark/>
          </w:tcPr>
          <w:p w14:paraId="024548DA" w14:textId="77777777" w:rsidR="00706470" w:rsidRPr="00AD6577" w:rsidRDefault="00706470" w:rsidP="00BB460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</w:pPr>
            <w:r w:rsidRPr="00AD6577"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  <w:t>Fuente</w:t>
            </w:r>
          </w:p>
        </w:tc>
      </w:tr>
      <w:tr w:rsidR="00706470" w:rsidRPr="00AD6577" w14:paraId="1F0DE002" w14:textId="77777777" w:rsidTr="00BB46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3B822" w14:textId="7E22FD10" w:rsidR="00706470" w:rsidRPr="004B2641" w:rsidRDefault="00706470" w:rsidP="00BB460A">
            <w:pPr>
              <w:spacing w:line="360" w:lineRule="auto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RF01-</w:t>
            </w: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Alexa</w:t>
            </w:r>
          </w:p>
        </w:tc>
        <w:tc>
          <w:tcPr>
            <w:tcW w:w="0" w:type="auto"/>
            <w:hideMark/>
          </w:tcPr>
          <w:p w14:paraId="4D0BDE1F" w14:textId="77777777" w:rsidR="00706470" w:rsidRPr="004B2641" w:rsidRDefault="00706470" w:rsidP="00BB46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Funcional</w:t>
            </w:r>
          </w:p>
        </w:tc>
        <w:tc>
          <w:tcPr>
            <w:tcW w:w="0" w:type="auto"/>
            <w:hideMark/>
          </w:tcPr>
          <w:p w14:paraId="5B552912" w14:textId="274487A1" w:rsidR="00706470" w:rsidRPr="004B2641" w:rsidRDefault="00F15F6B" w:rsidP="00BB460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 xml:space="preserve">Recordatorios de toma de medicamentos y de posibles consultas médicas. </w:t>
            </w:r>
          </w:p>
        </w:tc>
        <w:tc>
          <w:tcPr>
            <w:tcW w:w="0" w:type="auto"/>
            <w:hideMark/>
          </w:tcPr>
          <w:p w14:paraId="6D158143" w14:textId="77777777" w:rsidR="00706470" w:rsidRPr="004B2641" w:rsidRDefault="00706470" w:rsidP="00BB46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Alta</w:t>
            </w:r>
          </w:p>
        </w:tc>
        <w:tc>
          <w:tcPr>
            <w:tcW w:w="0" w:type="auto"/>
            <w:hideMark/>
          </w:tcPr>
          <w:p w14:paraId="6D0CCC7E" w14:textId="77777777" w:rsidR="00706470" w:rsidRPr="004B2641" w:rsidRDefault="00706470" w:rsidP="00BB46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Cliente</w:t>
            </w:r>
          </w:p>
        </w:tc>
      </w:tr>
      <w:tr w:rsidR="00706470" w:rsidRPr="00AD6577" w14:paraId="3C009B44" w14:textId="77777777" w:rsidTr="00BB46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7654B" w14:textId="2E3AA799" w:rsidR="00706470" w:rsidRPr="004B2641" w:rsidRDefault="00706470" w:rsidP="00BB460A">
            <w:pPr>
              <w:spacing w:line="360" w:lineRule="auto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RF02</w:t>
            </w: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-Alexa</w:t>
            </w:r>
          </w:p>
        </w:tc>
        <w:tc>
          <w:tcPr>
            <w:tcW w:w="0" w:type="auto"/>
            <w:hideMark/>
          </w:tcPr>
          <w:p w14:paraId="1DD5F3C5" w14:textId="77777777" w:rsidR="00706470" w:rsidRPr="004B2641" w:rsidRDefault="00706470" w:rsidP="00BB46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Funcional</w:t>
            </w:r>
          </w:p>
        </w:tc>
        <w:tc>
          <w:tcPr>
            <w:tcW w:w="0" w:type="auto"/>
            <w:hideMark/>
          </w:tcPr>
          <w:p w14:paraId="33F59A6B" w14:textId="3CE8A947" w:rsidR="00706470" w:rsidRPr="004B2641" w:rsidRDefault="005374E2" w:rsidP="00BB46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Comandos de emergencia por voz como llamar al 911</w:t>
            </w:r>
            <w:r w:rsidR="006C3B27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 xml:space="preserve"> o al cuidador.</w:t>
            </w:r>
          </w:p>
        </w:tc>
        <w:tc>
          <w:tcPr>
            <w:tcW w:w="0" w:type="auto"/>
            <w:hideMark/>
          </w:tcPr>
          <w:p w14:paraId="7031CA25" w14:textId="77777777" w:rsidR="00706470" w:rsidRPr="004B2641" w:rsidRDefault="00706470" w:rsidP="00BB46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Alta</w:t>
            </w:r>
          </w:p>
        </w:tc>
        <w:tc>
          <w:tcPr>
            <w:tcW w:w="0" w:type="auto"/>
            <w:hideMark/>
          </w:tcPr>
          <w:p w14:paraId="4124CE06" w14:textId="77777777" w:rsidR="00706470" w:rsidRPr="004B2641" w:rsidRDefault="00706470" w:rsidP="00BB46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Cliente</w:t>
            </w:r>
          </w:p>
        </w:tc>
      </w:tr>
      <w:tr w:rsidR="00706470" w:rsidRPr="00AD6577" w14:paraId="195799C0" w14:textId="77777777" w:rsidTr="00BB46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1466F" w14:textId="26555AC4" w:rsidR="00706470" w:rsidRPr="004B2641" w:rsidRDefault="00706470" w:rsidP="00BB460A">
            <w:pPr>
              <w:spacing w:line="360" w:lineRule="auto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RF04-</w:t>
            </w: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Alexa</w:t>
            </w:r>
          </w:p>
        </w:tc>
        <w:tc>
          <w:tcPr>
            <w:tcW w:w="0" w:type="auto"/>
            <w:hideMark/>
          </w:tcPr>
          <w:p w14:paraId="0F07FC26" w14:textId="77777777" w:rsidR="00706470" w:rsidRPr="004B2641" w:rsidRDefault="00706470" w:rsidP="00BB46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Funcional</w:t>
            </w:r>
          </w:p>
        </w:tc>
        <w:tc>
          <w:tcPr>
            <w:tcW w:w="0" w:type="auto"/>
            <w:hideMark/>
          </w:tcPr>
          <w:p w14:paraId="4060FFF7" w14:textId="614C0211" w:rsidR="00706470" w:rsidRPr="004B2641" w:rsidRDefault="005374E2" w:rsidP="00BB460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Atención primaria en caso de posibles dificultades</w:t>
            </w:r>
            <w:r w:rsidR="00706470"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.</w:t>
            </w:r>
          </w:p>
        </w:tc>
        <w:tc>
          <w:tcPr>
            <w:tcW w:w="0" w:type="auto"/>
            <w:hideMark/>
          </w:tcPr>
          <w:p w14:paraId="64488F7A" w14:textId="77777777" w:rsidR="00706470" w:rsidRPr="004B2641" w:rsidRDefault="00706470" w:rsidP="00BB46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Alta</w:t>
            </w:r>
          </w:p>
        </w:tc>
        <w:tc>
          <w:tcPr>
            <w:tcW w:w="0" w:type="auto"/>
            <w:hideMark/>
          </w:tcPr>
          <w:p w14:paraId="4EB538F9" w14:textId="77777777" w:rsidR="00706470" w:rsidRPr="004B2641" w:rsidRDefault="00706470" w:rsidP="00BB46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Cliente</w:t>
            </w:r>
          </w:p>
        </w:tc>
      </w:tr>
      <w:tr w:rsidR="00706470" w:rsidRPr="00AD6577" w14:paraId="7D177202" w14:textId="77777777" w:rsidTr="00BB46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226CD" w14:textId="72FA2D13" w:rsidR="00706470" w:rsidRPr="004B2641" w:rsidRDefault="00706470" w:rsidP="00BB460A">
            <w:pPr>
              <w:spacing w:line="360" w:lineRule="auto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RF05-</w:t>
            </w: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Alexa</w:t>
            </w:r>
          </w:p>
        </w:tc>
        <w:tc>
          <w:tcPr>
            <w:tcW w:w="0" w:type="auto"/>
            <w:hideMark/>
          </w:tcPr>
          <w:p w14:paraId="5D876E52" w14:textId="77777777" w:rsidR="00706470" w:rsidRPr="004B2641" w:rsidRDefault="00706470" w:rsidP="00BB46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Funcional</w:t>
            </w:r>
          </w:p>
        </w:tc>
        <w:tc>
          <w:tcPr>
            <w:tcW w:w="0" w:type="auto"/>
            <w:hideMark/>
          </w:tcPr>
          <w:p w14:paraId="2FA0368D" w14:textId="05BBDC20" w:rsidR="00706470" w:rsidRPr="004B2641" w:rsidRDefault="00460847" w:rsidP="00BB460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 xml:space="preserve">Consulta de información </w:t>
            </w:r>
            <w:r w:rsidR="00E43D17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médica</w:t>
            </w: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.</w:t>
            </w:r>
          </w:p>
        </w:tc>
        <w:tc>
          <w:tcPr>
            <w:tcW w:w="0" w:type="auto"/>
            <w:hideMark/>
          </w:tcPr>
          <w:p w14:paraId="3059953E" w14:textId="77777777" w:rsidR="00706470" w:rsidRPr="004B2641" w:rsidRDefault="00706470" w:rsidP="00BB46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Alta</w:t>
            </w:r>
          </w:p>
        </w:tc>
        <w:tc>
          <w:tcPr>
            <w:tcW w:w="0" w:type="auto"/>
            <w:hideMark/>
          </w:tcPr>
          <w:p w14:paraId="77BF3314" w14:textId="77777777" w:rsidR="00706470" w:rsidRPr="004B2641" w:rsidRDefault="00706470" w:rsidP="00BB46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Cliente</w:t>
            </w:r>
          </w:p>
        </w:tc>
      </w:tr>
      <w:tr w:rsidR="00706470" w:rsidRPr="00AD6577" w14:paraId="2F94D0A2" w14:textId="77777777" w:rsidTr="00BB46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7DBEBA" w14:textId="2C81699B" w:rsidR="00706470" w:rsidRPr="004B2641" w:rsidRDefault="00706470" w:rsidP="00BB460A">
            <w:pPr>
              <w:spacing w:line="360" w:lineRule="auto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RF0</w:t>
            </w: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6</w:t>
            </w:r>
            <w:r w:rsidRPr="004B2641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-</w:t>
            </w: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Alexa</w:t>
            </w:r>
          </w:p>
        </w:tc>
        <w:tc>
          <w:tcPr>
            <w:tcW w:w="0" w:type="auto"/>
          </w:tcPr>
          <w:p w14:paraId="7E0A8CC1" w14:textId="77777777" w:rsidR="00706470" w:rsidRPr="004B2641" w:rsidRDefault="00706470" w:rsidP="00BB46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Funcional</w:t>
            </w:r>
          </w:p>
        </w:tc>
        <w:tc>
          <w:tcPr>
            <w:tcW w:w="0" w:type="auto"/>
          </w:tcPr>
          <w:p w14:paraId="75C6C83D" w14:textId="2D338C62" w:rsidR="00706470" w:rsidRPr="004B2641" w:rsidRDefault="00E43D17" w:rsidP="00BB460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Entretenimiento básico como música o ejercicios de relajación.</w:t>
            </w:r>
          </w:p>
        </w:tc>
        <w:tc>
          <w:tcPr>
            <w:tcW w:w="0" w:type="auto"/>
          </w:tcPr>
          <w:p w14:paraId="65FCBD60" w14:textId="77777777" w:rsidR="00706470" w:rsidRPr="004B2641" w:rsidRDefault="00706470" w:rsidP="00BB46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Alta</w:t>
            </w:r>
          </w:p>
        </w:tc>
        <w:tc>
          <w:tcPr>
            <w:tcW w:w="0" w:type="auto"/>
          </w:tcPr>
          <w:p w14:paraId="2BF9F766" w14:textId="77777777" w:rsidR="00706470" w:rsidRPr="004B2641" w:rsidRDefault="00706470" w:rsidP="00BB46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Cliente</w:t>
            </w:r>
          </w:p>
        </w:tc>
      </w:tr>
    </w:tbl>
    <w:p w14:paraId="7B0CC221" w14:textId="6B610F00" w:rsidR="00E7237E" w:rsidRDefault="00E7237E" w:rsidP="00E723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5D46B0" w14:textId="77777777" w:rsidR="00075367" w:rsidRDefault="00075367" w:rsidP="00075367">
      <w:p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34D6A800" w14:textId="77777777" w:rsidR="00075367" w:rsidRDefault="00075367" w:rsidP="00075367">
      <w:p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21F6B0F1" w14:textId="77777777" w:rsidR="00075367" w:rsidRDefault="00075367" w:rsidP="00075367">
      <w:p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557B7AB2" w14:textId="77777777" w:rsidR="00075367" w:rsidRDefault="00075367" w:rsidP="00075367">
      <w:pPr>
        <w:spacing w:befor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69EA358A" w14:textId="151DC646" w:rsidR="00075367" w:rsidRDefault="00075367" w:rsidP="00075367">
      <w:p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Aplicación Web</w:t>
      </w: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942"/>
        <w:gridCol w:w="1176"/>
        <w:gridCol w:w="4237"/>
        <w:gridCol w:w="1216"/>
        <w:gridCol w:w="923"/>
      </w:tblGrid>
      <w:tr w:rsidR="00075367" w:rsidRPr="00AD6577" w14:paraId="674AEEFE" w14:textId="77777777" w:rsidTr="00B729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D13E4" w14:textId="77777777" w:rsidR="00075367" w:rsidRPr="00075367" w:rsidRDefault="00075367" w:rsidP="00075367">
            <w:pPr>
              <w:spacing w:before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</w:t>
            </w:r>
          </w:p>
        </w:tc>
        <w:tc>
          <w:tcPr>
            <w:tcW w:w="0" w:type="auto"/>
            <w:hideMark/>
          </w:tcPr>
          <w:p w14:paraId="0E80D81D" w14:textId="77777777" w:rsidR="00075367" w:rsidRPr="00075367" w:rsidRDefault="00075367" w:rsidP="00075367">
            <w:pPr>
              <w:spacing w:before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Tipo</w:t>
            </w:r>
          </w:p>
        </w:tc>
        <w:tc>
          <w:tcPr>
            <w:tcW w:w="0" w:type="auto"/>
            <w:hideMark/>
          </w:tcPr>
          <w:p w14:paraId="7FEF928B" w14:textId="77777777" w:rsidR="00075367" w:rsidRPr="00075367" w:rsidRDefault="00075367" w:rsidP="00075367">
            <w:pPr>
              <w:spacing w:before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Descripción</w:t>
            </w:r>
          </w:p>
        </w:tc>
        <w:tc>
          <w:tcPr>
            <w:tcW w:w="0" w:type="auto"/>
            <w:hideMark/>
          </w:tcPr>
          <w:p w14:paraId="24D5DFAD" w14:textId="77777777" w:rsidR="00075367" w:rsidRPr="00075367" w:rsidRDefault="00075367" w:rsidP="00075367">
            <w:pPr>
              <w:spacing w:before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Prioridad</w:t>
            </w:r>
          </w:p>
        </w:tc>
        <w:tc>
          <w:tcPr>
            <w:tcW w:w="0" w:type="auto"/>
            <w:hideMark/>
          </w:tcPr>
          <w:p w14:paraId="3BF2A905" w14:textId="77777777" w:rsidR="00075367" w:rsidRPr="00075367" w:rsidRDefault="00075367" w:rsidP="00075367">
            <w:pPr>
              <w:spacing w:before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Fuente</w:t>
            </w:r>
          </w:p>
        </w:tc>
      </w:tr>
      <w:tr w:rsidR="00075367" w:rsidRPr="00AD6577" w14:paraId="6265865E" w14:textId="77777777" w:rsidTr="00B72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F7FBC" w14:textId="71A30800" w:rsidR="00075367" w:rsidRPr="00075367" w:rsidRDefault="00075367" w:rsidP="00075367">
            <w:pPr>
              <w:spacing w:before="0" w:line="36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RF01-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AW</w:t>
            </w:r>
          </w:p>
        </w:tc>
        <w:tc>
          <w:tcPr>
            <w:tcW w:w="0" w:type="auto"/>
            <w:hideMark/>
          </w:tcPr>
          <w:p w14:paraId="0D9413A3" w14:textId="77777777" w:rsidR="00075367" w:rsidRPr="00075367" w:rsidRDefault="00075367" w:rsidP="00075367">
            <w:pPr>
              <w:spacing w:before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Funcional</w:t>
            </w:r>
          </w:p>
        </w:tc>
        <w:tc>
          <w:tcPr>
            <w:tcW w:w="0" w:type="auto"/>
            <w:hideMark/>
          </w:tcPr>
          <w:p w14:paraId="741A5C48" w14:textId="6718E155" w:rsidR="00075367" w:rsidRPr="00075367" w:rsidRDefault="00075367" w:rsidP="0007536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Visualizar signos vitales actuales del adulto mayor</w:t>
            </w: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 xml:space="preserve"> </w:t>
            </w: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Gráficos de frecuencia cardíaca (últimas 24 horas)</w:t>
            </w:r>
          </w:p>
          <w:p w14:paraId="3253353C" w14:textId="77777777" w:rsidR="00075367" w:rsidRPr="00075367" w:rsidRDefault="00075367" w:rsidP="0007536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Estado de conexión del smartwatch</w:t>
            </w:r>
          </w:p>
          <w:p w14:paraId="04C1FA82" w14:textId="3D2E1B09" w:rsidR="00075367" w:rsidRPr="00075367" w:rsidRDefault="00075367" w:rsidP="0007536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Indicador de batería del reloj</w:t>
            </w:r>
          </w:p>
        </w:tc>
        <w:tc>
          <w:tcPr>
            <w:tcW w:w="0" w:type="auto"/>
            <w:hideMark/>
          </w:tcPr>
          <w:p w14:paraId="20B3F9BC" w14:textId="77777777" w:rsidR="00075367" w:rsidRPr="00075367" w:rsidRDefault="00075367" w:rsidP="00075367">
            <w:pPr>
              <w:spacing w:before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Alta</w:t>
            </w:r>
          </w:p>
        </w:tc>
        <w:tc>
          <w:tcPr>
            <w:tcW w:w="0" w:type="auto"/>
            <w:hideMark/>
          </w:tcPr>
          <w:p w14:paraId="33807717" w14:textId="77777777" w:rsidR="00075367" w:rsidRPr="00075367" w:rsidRDefault="00075367" w:rsidP="00075367">
            <w:pPr>
              <w:spacing w:before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Cliente</w:t>
            </w:r>
          </w:p>
        </w:tc>
      </w:tr>
      <w:tr w:rsidR="00075367" w:rsidRPr="00AD6577" w14:paraId="17443AD6" w14:textId="77777777" w:rsidTr="00B729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0BC42" w14:textId="5E7476AE" w:rsidR="00075367" w:rsidRPr="00075367" w:rsidRDefault="00075367" w:rsidP="00075367">
            <w:pPr>
              <w:spacing w:before="0" w:line="36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RF02-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AW</w:t>
            </w:r>
          </w:p>
        </w:tc>
        <w:tc>
          <w:tcPr>
            <w:tcW w:w="0" w:type="auto"/>
            <w:hideMark/>
          </w:tcPr>
          <w:p w14:paraId="27A31056" w14:textId="77777777" w:rsidR="00075367" w:rsidRPr="00075367" w:rsidRDefault="00075367" w:rsidP="00075367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Funcional</w:t>
            </w:r>
          </w:p>
        </w:tc>
        <w:tc>
          <w:tcPr>
            <w:tcW w:w="0" w:type="auto"/>
            <w:hideMark/>
          </w:tcPr>
          <w:p w14:paraId="0D45B4D0" w14:textId="77777777" w:rsidR="00075367" w:rsidRPr="00075367" w:rsidRDefault="00075367" w:rsidP="00075367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Notificaciones de emergencia</w:t>
            </w:r>
          </w:p>
          <w:p w14:paraId="46363879" w14:textId="77777777" w:rsidR="00075367" w:rsidRPr="00075367" w:rsidRDefault="00075367" w:rsidP="00075367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Alertas de signos vitales anormales</w:t>
            </w:r>
          </w:p>
          <w:p w14:paraId="35B67D7F" w14:textId="29215A8B" w:rsidR="00075367" w:rsidRPr="00075367" w:rsidRDefault="00075367" w:rsidP="00075367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Notificaciones de medicamentos no tomados</w:t>
            </w:r>
          </w:p>
        </w:tc>
        <w:tc>
          <w:tcPr>
            <w:tcW w:w="0" w:type="auto"/>
            <w:hideMark/>
          </w:tcPr>
          <w:p w14:paraId="34F94B34" w14:textId="77777777" w:rsidR="00075367" w:rsidRPr="00075367" w:rsidRDefault="00075367" w:rsidP="00075367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Alta</w:t>
            </w:r>
          </w:p>
        </w:tc>
        <w:tc>
          <w:tcPr>
            <w:tcW w:w="0" w:type="auto"/>
            <w:hideMark/>
          </w:tcPr>
          <w:p w14:paraId="5AC6CA1A" w14:textId="77777777" w:rsidR="00075367" w:rsidRPr="00075367" w:rsidRDefault="00075367" w:rsidP="00075367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Cliente</w:t>
            </w:r>
          </w:p>
        </w:tc>
      </w:tr>
      <w:tr w:rsidR="00075367" w:rsidRPr="00AD6577" w14:paraId="36168D0C" w14:textId="77777777" w:rsidTr="00B72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1F318" w14:textId="6B52E8D8" w:rsidR="00075367" w:rsidRPr="00075367" w:rsidRDefault="00075367" w:rsidP="00075367">
            <w:pPr>
              <w:spacing w:before="0" w:line="36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RF04-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AW</w:t>
            </w:r>
          </w:p>
        </w:tc>
        <w:tc>
          <w:tcPr>
            <w:tcW w:w="0" w:type="auto"/>
            <w:hideMark/>
          </w:tcPr>
          <w:p w14:paraId="0D27A0E9" w14:textId="77777777" w:rsidR="00075367" w:rsidRPr="00075367" w:rsidRDefault="00075367" w:rsidP="00075367">
            <w:pPr>
              <w:spacing w:before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Funcional</w:t>
            </w:r>
          </w:p>
        </w:tc>
        <w:tc>
          <w:tcPr>
            <w:tcW w:w="0" w:type="auto"/>
            <w:hideMark/>
          </w:tcPr>
          <w:p w14:paraId="257D1D75" w14:textId="4EFF753A" w:rsidR="00075367" w:rsidRPr="00075367" w:rsidRDefault="00075367" w:rsidP="0007536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Crear/editar recordatorios de medicamentos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 xml:space="preserve"> </w:t>
            </w: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Calendario de tomas programadas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 xml:space="preserve"> </w:t>
            </w: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Historial de adherencia</w:t>
            </w: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 xml:space="preserve"> </w:t>
            </w: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(% cumplimiento)</w:t>
            </w:r>
          </w:p>
          <w:p w14:paraId="4454BF2B" w14:textId="4BDFCE32" w:rsidR="00075367" w:rsidRPr="00075367" w:rsidRDefault="00075367" w:rsidP="0007536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Registro de medicamentos omitidos</w:t>
            </w:r>
          </w:p>
        </w:tc>
        <w:tc>
          <w:tcPr>
            <w:tcW w:w="0" w:type="auto"/>
            <w:hideMark/>
          </w:tcPr>
          <w:p w14:paraId="0236BB21" w14:textId="77777777" w:rsidR="00075367" w:rsidRPr="00075367" w:rsidRDefault="00075367" w:rsidP="00075367">
            <w:pPr>
              <w:spacing w:before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Alta</w:t>
            </w:r>
          </w:p>
        </w:tc>
        <w:tc>
          <w:tcPr>
            <w:tcW w:w="0" w:type="auto"/>
            <w:hideMark/>
          </w:tcPr>
          <w:p w14:paraId="08B580B0" w14:textId="77777777" w:rsidR="00075367" w:rsidRPr="00075367" w:rsidRDefault="00075367" w:rsidP="00075367">
            <w:pPr>
              <w:spacing w:before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Cliente</w:t>
            </w:r>
          </w:p>
        </w:tc>
      </w:tr>
      <w:tr w:rsidR="00075367" w:rsidRPr="00AD6577" w14:paraId="5FA1B766" w14:textId="77777777" w:rsidTr="00B729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DDD2B" w14:textId="501846D9" w:rsidR="00075367" w:rsidRPr="00075367" w:rsidRDefault="00075367" w:rsidP="00075367">
            <w:pPr>
              <w:spacing w:before="0" w:line="36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RF05-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AW</w:t>
            </w:r>
          </w:p>
        </w:tc>
        <w:tc>
          <w:tcPr>
            <w:tcW w:w="0" w:type="auto"/>
            <w:hideMark/>
          </w:tcPr>
          <w:p w14:paraId="6C8A80AD" w14:textId="77777777" w:rsidR="00075367" w:rsidRPr="00075367" w:rsidRDefault="00075367" w:rsidP="00075367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Funcional</w:t>
            </w:r>
          </w:p>
        </w:tc>
        <w:tc>
          <w:tcPr>
            <w:tcW w:w="0" w:type="auto"/>
            <w:hideMark/>
          </w:tcPr>
          <w:p w14:paraId="1587286F" w14:textId="77777777" w:rsidR="00075367" w:rsidRPr="00075367" w:rsidRDefault="00075367" w:rsidP="0007536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Gráficos históricos de signos vitales (7 días, 30 días, 3 meses)</w:t>
            </w:r>
          </w:p>
          <w:p w14:paraId="187766AF" w14:textId="7D26FA7E" w:rsidR="00075367" w:rsidRPr="00075367" w:rsidRDefault="00075367" w:rsidP="0007536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Registro de eventos (caídas, alertas)</w:t>
            </w:r>
          </w:p>
        </w:tc>
        <w:tc>
          <w:tcPr>
            <w:tcW w:w="0" w:type="auto"/>
            <w:hideMark/>
          </w:tcPr>
          <w:p w14:paraId="37AB088A" w14:textId="77777777" w:rsidR="00075367" w:rsidRPr="00075367" w:rsidRDefault="00075367" w:rsidP="00075367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Alta</w:t>
            </w:r>
          </w:p>
        </w:tc>
        <w:tc>
          <w:tcPr>
            <w:tcW w:w="0" w:type="auto"/>
            <w:hideMark/>
          </w:tcPr>
          <w:p w14:paraId="37735C1E" w14:textId="77777777" w:rsidR="00075367" w:rsidRPr="00075367" w:rsidRDefault="00075367" w:rsidP="00075367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Cliente</w:t>
            </w:r>
          </w:p>
        </w:tc>
      </w:tr>
      <w:tr w:rsidR="00075367" w:rsidRPr="00AD6577" w14:paraId="303C3336" w14:textId="77777777" w:rsidTr="00B72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05AF5A" w14:textId="0CD8ADAC" w:rsidR="00075367" w:rsidRPr="00075367" w:rsidRDefault="00075367" w:rsidP="00075367">
            <w:pPr>
              <w:spacing w:before="0" w:line="36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RF06-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AW</w:t>
            </w:r>
          </w:p>
        </w:tc>
        <w:tc>
          <w:tcPr>
            <w:tcW w:w="0" w:type="auto"/>
          </w:tcPr>
          <w:p w14:paraId="2724EDBB" w14:textId="77777777" w:rsidR="00075367" w:rsidRPr="00075367" w:rsidRDefault="00075367" w:rsidP="00075367">
            <w:pPr>
              <w:spacing w:before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Funcional</w:t>
            </w:r>
          </w:p>
        </w:tc>
        <w:tc>
          <w:tcPr>
            <w:tcW w:w="0" w:type="auto"/>
          </w:tcPr>
          <w:p w14:paraId="09A950CB" w14:textId="77777777" w:rsidR="00075367" w:rsidRPr="00075367" w:rsidRDefault="00075367" w:rsidP="0007536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Vincular/desvincular smartwatch</w:t>
            </w:r>
          </w:p>
          <w:p w14:paraId="3F8D215C" w14:textId="77777777" w:rsidR="00075367" w:rsidRPr="00075367" w:rsidRDefault="00075367" w:rsidP="0007536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Vincular/desvincular Alexa</w:t>
            </w:r>
          </w:p>
          <w:p w14:paraId="4EC0F733" w14:textId="2445A74E" w:rsidR="00075367" w:rsidRPr="00075367" w:rsidRDefault="00075367" w:rsidP="00075367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Estado de conexión de dispositivos</w:t>
            </w:r>
          </w:p>
        </w:tc>
        <w:tc>
          <w:tcPr>
            <w:tcW w:w="0" w:type="auto"/>
          </w:tcPr>
          <w:p w14:paraId="5BD83851" w14:textId="77777777" w:rsidR="00075367" w:rsidRPr="00075367" w:rsidRDefault="00075367" w:rsidP="00075367">
            <w:pPr>
              <w:spacing w:before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Alta</w:t>
            </w:r>
          </w:p>
        </w:tc>
        <w:tc>
          <w:tcPr>
            <w:tcW w:w="0" w:type="auto"/>
          </w:tcPr>
          <w:p w14:paraId="10F55EA2" w14:textId="77777777" w:rsidR="00075367" w:rsidRPr="00075367" w:rsidRDefault="00075367" w:rsidP="00075367">
            <w:pPr>
              <w:spacing w:before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Cliente</w:t>
            </w:r>
          </w:p>
        </w:tc>
      </w:tr>
      <w:tr w:rsidR="00075367" w:rsidRPr="00AD6577" w14:paraId="20079760" w14:textId="77777777" w:rsidTr="00B729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85679A" w14:textId="1E5C2717" w:rsidR="00075367" w:rsidRPr="00075367" w:rsidRDefault="00075367" w:rsidP="00075367">
            <w:pPr>
              <w:spacing w:before="0" w:line="36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RF07-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AW</w:t>
            </w:r>
          </w:p>
        </w:tc>
        <w:tc>
          <w:tcPr>
            <w:tcW w:w="0" w:type="auto"/>
          </w:tcPr>
          <w:p w14:paraId="68E42F46" w14:textId="77777777" w:rsidR="00075367" w:rsidRPr="00075367" w:rsidRDefault="00075367" w:rsidP="00075367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Funcional</w:t>
            </w:r>
          </w:p>
        </w:tc>
        <w:tc>
          <w:tcPr>
            <w:tcW w:w="0" w:type="auto"/>
          </w:tcPr>
          <w:p w14:paraId="485D21DB" w14:textId="77777777" w:rsidR="00075367" w:rsidRPr="00075367" w:rsidRDefault="00075367" w:rsidP="0007536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7536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Calendario de citas</w:t>
            </w:r>
          </w:p>
          <w:p w14:paraId="37E8BC54" w14:textId="77777777" w:rsidR="00075367" w:rsidRPr="00075367" w:rsidRDefault="00075367" w:rsidP="0007536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7536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Recordatorios programados</w:t>
            </w:r>
          </w:p>
          <w:p w14:paraId="768DC053" w14:textId="77777777" w:rsidR="00075367" w:rsidRPr="00075367" w:rsidRDefault="00075367" w:rsidP="0007536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7536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Historial de consultas</w:t>
            </w:r>
          </w:p>
          <w:p w14:paraId="14F67057" w14:textId="371819E1" w:rsidR="00075367" w:rsidRPr="00075367" w:rsidRDefault="00075367" w:rsidP="00075367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Notas de cada cita</w:t>
            </w:r>
          </w:p>
        </w:tc>
        <w:tc>
          <w:tcPr>
            <w:tcW w:w="0" w:type="auto"/>
          </w:tcPr>
          <w:p w14:paraId="4D408043" w14:textId="77777777" w:rsidR="00075367" w:rsidRPr="00075367" w:rsidRDefault="00075367" w:rsidP="00075367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Baja</w:t>
            </w:r>
          </w:p>
        </w:tc>
        <w:tc>
          <w:tcPr>
            <w:tcW w:w="0" w:type="auto"/>
          </w:tcPr>
          <w:p w14:paraId="3E856F32" w14:textId="77777777" w:rsidR="00075367" w:rsidRPr="00075367" w:rsidRDefault="00075367" w:rsidP="00075367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Cliente</w:t>
            </w:r>
          </w:p>
        </w:tc>
      </w:tr>
    </w:tbl>
    <w:p w14:paraId="4A93CB19" w14:textId="174EDB81" w:rsidR="00E15489" w:rsidRDefault="00075367" w:rsidP="00075367">
      <w:pPr>
        <w:pStyle w:val="whitespace-normal"/>
        <w:spacing w:line="36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Aplicación Movil </w:t>
      </w: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1015"/>
        <w:gridCol w:w="1176"/>
        <w:gridCol w:w="4164"/>
        <w:gridCol w:w="1216"/>
        <w:gridCol w:w="923"/>
      </w:tblGrid>
      <w:tr w:rsidR="00075367" w:rsidRPr="00AD6577" w14:paraId="227C3E17" w14:textId="77777777" w:rsidTr="00B729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6246A" w14:textId="77777777" w:rsidR="00075367" w:rsidRPr="00075367" w:rsidRDefault="00075367" w:rsidP="00B72950">
            <w:pPr>
              <w:spacing w:before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</w:t>
            </w:r>
          </w:p>
        </w:tc>
        <w:tc>
          <w:tcPr>
            <w:tcW w:w="0" w:type="auto"/>
            <w:hideMark/>
          </w:tcPr>
          <w:p w14:paraId="124FC8C8" w14:textId="77777777" w:rsidR="00075367" w:rsidRPr="00075367" w:rsidRDefault="00075367" w:rsidP="00B72950">
            <w:pPr>
              <w:spacing w:before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Tipo</w:t>
            </w:r>
          </w:p>
        </w:tc>
        <w:tc>
          <w:tcPr>
            <w:tcW w:w="0" w:type="auto"/>
            <w:hideMark/>
          </w:tcPr>
          <w:p w14:paraId="19D66512" w14:textId="77777777" w:rsidR="00075367" w:rsidRPr="00075367" w:rsidRDefault="00075367" w:rsidP="00B72950">
            <w:pPr>
              <w:spacing w:before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Descripción</w:t>
            </w:r>
          </w:p>
        </w:tc>
        <w:tc>
          <w:tcPr>
            <w:tcW w:w="0" w:type="auto"/>
            <w:hideMark/>
          </w:tcPr>
          <w:p w14:paraId="50F010CC" w14:textId="77777777" w:rsidR="00075367" w:rsidRPr="00075367" w:rsidRDefault="00075367" w:rsidP="00B72950">
            <w:pPr>
              <w:spacing w:before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Prioridad</w:t>
            </w:r>
          </w:p>
        </w:tc>
        <w:tc>
          <w:tcPr>
            <w:tcW w:w="0" w:type="auto"/>
            <w:hideMark/>
          </w:tcPr>
          <w:p w14:paraId="24C130DC" w14:textId="77777777" w:rsidR="00075367" w:rsidRPr="00075367" w:rsidRDefault="00075367" w:rsidP="00B72950">
            <w:pPr>
              <w:spacing w:before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Fuente</w:t>
            </w:r>
          </w:p>
        </w:tc>
      </w:tr>
      <w:tr w:rsidR="00075367" w:rsidRPr="00AD6577" w14:paraId="45AFAC0B" w14:textId="77777777" w:rsidTr="00B72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6CDDA" w14:textId="7B661B98" w:rsidR="00075367" w:rsidRPr="00075367" w:rsidRDefault="00075367" w:rsidP="00B72950">
            <w:pPr>
              <w:spacing w:before="0" w:line="36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RF01-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AM</w:t>
            </w:r>
          </w:p>
        </w:tc>
        <w:tc>
          <w:tcPr>
            <w:tcW w:w="0" w:type="auto"/>
            <w:hideMark/>
          </w:tcPr>
          <w:p w14:paraId="69F3E156" w14:textId="77777777" w:rsidR="00075367" w:rsidRPr="00075367" w:rsidRDefault="00075367" w:rsidP="00B72950">
            <w:pPr>
              <w:spacing w:before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Funcional</w:t>
            </w:r>
          </w:p>
        </w:tc>
        <w:tc>
          <w:tcPr>
            <w:tcW w:w="0" w:type="auto"/>
            <w:hideMark/>
          </w:tcPr>
          <w:p w14:paraId="1A0A0941" w14:textId="77777777" w:rsidR="002D14DD" w:rsidRPr="002D14DD" w:rsidRDefault="002D14DD" w:rsidP="002D14DD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Alertas de emergencia con sonido fuerte</w:t>
            </w:r>
          </w:p>
          <w:p w14:paraId="0E11B9EA" w14:textId="77777777" w:rsidR="002D14DD" w:rsidRPr="002D14DD" w:rsidRDefault="002D14DD" w:rsidP="002D14DD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Notificaciones de caídas detectadas</w:t>
            </w:r>
          </w:p>
          <w:p w14:paraId="64A73C1D" w14:textId="6C7BC086" w:rsidR="00075367" w:rsidRPr="00075367" w:rsidRDefault="002D14DD" w:rsidP="002D14DD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lastRenderedPageBreak/>
              <w:t>Recordatorios de medicamentos no tomados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 xml:space="preserve">, </w:t>
            </w:r>
            <w:r w:rsidRPr="002D14D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Alertas de signos vitales anormales</w:t>
            </w:r>
          </w:p>
        </w:tc>
        <w:tc>
          <w:tcPr>
            <w:tcW w:w="0" w:type="auto"/>
            <w:hideMark/>
          </w:tcPr>
          <w:p w14:paraId="7EBA1CB7" w14:textId="77777777" w:rsidR="00075367" w:rsidRPr="00075367" w:rsidRDefault="00075367" w:rsidP="00B72950">
            <w:pPr>
              <w:spacing w:before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lastRenderedPageBreak/>
              <w:t>Alta</w:t>
            </w:r>
          </w:p>
        </w:tc>
        <w:tc>
          <w:tcPr>
            <w:tcW w:w="0" w:type="auto"/>
            <w:hideMark/>
          </w:tcPr>
          <w:p w14:paraId="44ECA62B" w14:textId="77777777" w:rsidR="00075367" w:rsidRPr="00075367" w:rsidRDefault="00075367" w:rsidP="00B72950">
            <w:pPr>
              <w:spacing w:before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Cliente</w:t>
            </w:r>
          </w:p>
        </w:tc>
      </w:tr>
      <w:tr w:rsidR="00075367" w:rsidRPr="00AD6577" w14:paraId="7160B867" w14:textId="77777777" w:rsidTr="00B729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7F576" w14:textId="19E5EBAE" w:rsidR="00075367" w:rsidRPr="00075367" w:rsidRDefault="00075367" w:rsidP="00B72950">
            <w:pPr>
              <w:spacing w:before="0" w:line="36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RF02-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AM</w:t>
            </w:r>
          </w:p>
        </w:tc>
        <w:tc>
          <w:tcPr>
            <w:tcW w:w="0" w:type="auto"/>
            <w:hideMark/>
          </w:tcPr>
          <w:p w14:paraId="5240BD68" w14:textId="77777777" w:rsidR="00075367" w:rsidRPr="00075367" w:rsidRDefault="00075367" w:rsidP="00B72950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Funcional</w:t>
            </w:r>
          </w:p>
        </w:tc>
        <w:tc>
          <w:tcPr>
            <w:tcW w:w="0" w:type="auto"/>
            <w:hideMark/>
          </w:tcPr>
          <w:p w14:paraId="07F38BEF" w14:textId="77777777" w:rsidR="002D14DD" w:rsidRPr="002D14DD" w:rsidRDefault="002D14DD" w:rsidP="002D14DD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Vista rápida de estado actual</w:t>
            </w:r>
          </w:p>
          <w:p w14:paraId="254C0DF1" w14:textId="77777777" w:rsidR="002D14DD" w:rsidRPr="002D14DD" w:rsidRDefault="002D14DD" w:rsidP="002D14DD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Frecuencia cardíaca en tiempo real</w:t>
            </w:r>
          </w:p>
          <w:p w14:paraId="2B2AE9F0" w14:textId="71BFA047" w:rsidR="00075367" w:rsidRPr="00075367" w:rsidRDefault="002D14DD" w:rsidP="002D14DD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Estado de batería del smartwatch</w:t>
            </w:r>
          </w:p>
        </w:tc>
        <w:tc>
          <w:tcPr>
            <w:tcW w:w="0" w:type="auto"/>
            <w:hideMark/>
          </w:tcPr>
          <w:p w14:paraId="285D5B47" w14:textId="77777777" w:rsidR="00075367" w:rsidRPr="00075367" w:rsidRDefault="00075367" w:rsidP="00B72950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Alta</w:t>
            </w:r>
          </w:p>
        </w:tc>
        <w:tc>
          <w:tcPr>
            <w:tcW w:w="0" w:type="auto"/>
            <w:hideMark/>
          </w:tcPr>
          <w:p w14:paraId="20838A63" w14:textId="77777777" w:rsidR="00075367" w:rsidRPr="00075367" w:rsidRDefault="00075367" w:rsidP="00B72950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Cliente</w:t>
            </w:r>
          </w:p>
        </w:tc>
      </w:tr>
      <w:tr w:rsidR="00075367" w:rsidRPr="00AD6577" w14:paraId="4F443B5A" w14:textId="77777777" w:rsidTr="00B72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F295A" w14:textId="7D153CE2" w:rsidR="00075367" w:rsidRPr="00075367" w:rsidRDefault="00075367" w:rsidP="00B72950">
            <w:pPr>
              <w:spacing w:before="0" w:line="36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RF04-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AM</w:t>
            </w:r>
          </w:p>
        </w:tc>
        <w:tc>
          <w:tcPr>
            <w:tcW w:w="0" w:type="auto"/>
            <w:hideMark/>
          </w:tcPr>
          <w:p w14:paraId="5D3224C1" w14:textId="77777777" w:rsidR="00075367" w:rsidRPr="00075367" w:rsidRDefault="00075367" w:rsidP="00B72950">
            <w:pPr>
              <w:spacing w:before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Funcional</w:t>
            </w:r>
          </w:p>
        </w:tc>
        <w:tc>
          <w:tcPr>
            <w:tcW w:w="0" w:type="auto"/>
            <w:hideMark/>
          </w:tcPr>
          <w:p w14:paraId="17A112DF" w14:textId="77777777" w:rsidR="002D14DD" w:rsidRPr="002D14DD" w:rsidRDefault="002D14DD" w:rsidP="002D14DD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Botón grande "Ver Emergencia"</w:t>
            </w:r>
          </w:p>
          <w:p w14:paraId="195DBB39" w14:textId="77777777" w:rsidR="002D14DD" w:rsidRPr="002D14DD" w:rsidRDefault="002D14DD" w:rsidP="002D14DD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Llamada directa al adulto mayor (1 toque)</w:t>
            </w:r>
          </w:p>
          <w:p w14:paraId="3BE434C0" w14:textId="77777777" w:rsidR="002D14DD" w:rsidRPr="002D14DD" w:rsidRDefault="002D14DD" w:rsidP="002D14DD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Llamar a servicios de emergencia (911)</w:t>
            </w:r>
          </w:p>
          <w:p w14:paraId="3CD2B1AE" w14:textId="3CC888AF" w:rsidR="00075367" w:rsidRPr="00075367" w:rsidRDefault="002D14DD" w:rsidP="002D14DD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Ver detalles de la alerta</w:t>
            </w:r>
          </w:p>
        </w:tc>
        <w:tc>
          <w:tcPr>
            <w:tcW w:w="0" w:type="auto"/>
            <w:hideMark/>
          </w:tcPr>
          <w:p w14:paraId="79F72FA2" w14:textId="77777777" w:rsidR="00075367" w:rsidRPr="00075367" w:rsidRDefault="00075367" w:rsidP="00B72950">
            <w:pPr>
              <w:spacing w:before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Alta</w:t>
            </w:r>
          </w:p>
        </w:tc>
        <w:tc>
          <w:tcPr>
            <w:tcW w:w="0" w:type="auto"/>
            <w:hideMark/>
          </w:tcPr>
          <w:p w14:paraId="1AEB4860" w14:textId="77777777" w:rsidR="00075367" w:rsidRPr="00075367" w:rsidRDefault="00075367" w:rsidP="00B72950">
            <w:pPr>
              <w:spacing w:before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Cliente</w:t>
            </w:r>
          </w:p>
        </w:tc>
      </w:tr>
      <w:tr w:rsidR="00075367" w:rsidRPr="00AD6577" w14:paraId="2E695523" w14:textId="77777777" w:rsidTr="00B729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5D98B" w14:textId="6DF16E12" w:rsidR="00075367" w:rsidRPr="00075367" w:rsidRDefault="00075367" w:rsidP="00B72950">
            <w:pPr>
              <w:spacing w:before="0" w:line="36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RF05-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A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M</w:t>
            </w:r>
          </w:p>
        </w:tc>
        <w:tc>
          <w:tcPr>
            <w:tcW w:w="0" w:type="auto"/>
            <w:hideMark/>
          </w:tcPr>
          <w:p w14:paraId="009767EA" w14:textId="77777777" w:rsidR="00075367" w:rsidRPr="00075367" w:rsidRDefault="00075367" w:rsidP="00B72950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Funcional</w:t>
            </w:r>
          </w:p>
        </w:tc>
        <w:tc>
          <w:tcPr>
            <w:tcW w:w="0" w:type="auto"/>
            <w:hideMark/>
          </w:tcPr>
          <w:p w14:paraId="11826CC1" w14:textId="77777777" w:rsidR="002D14DD" w:rsidRPr="002D14DD" w:rsidRDefault="002D14DD" w:rsidP="002D14DD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Enviar mensajes de voz a Alexa</w:t>
            </w:r>
          </w:p>
          <w:p w14:paraId="5392D90A" w14:textId="77777777" w:rsidR="002D14DD" w:rsidRPr="002D14DD" w:rsidRDefault="002D14DD" w:rsidP="002D14DD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Llamar directamente al adulto mayor</w:t>
            </w:r>
          </w:p>
          <w:p w14:paraId="2B3FC56B" w14:textId="439D45ED" w:rsidR="00075367" w:rsidRPr="00075367" w:rsidRDefault="002D14DD" w:rsidP="002D14DD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Enviar recordatorios personalizados</w:t>
            </w:r>
          </w:p>
        </w:tc>
        <w:tc>
          <w:tcPr>
            <w:tcW w:w="0" w:type="auto"/>
            <w:hideMark/>
          </w:tcPr>
          <w:p w14:paraId="48855D88" w14:textId="77777777" w:rsidR="00075367" w:rsidRPr="00075367" w:rsidRDefault="00075367" w:rsidP="00B72950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Alta</w:t>
            </w:r>
          </w:p>
        </w:tc>
        <w:tc>
          <w:tcPr>
            <w:tcW w:w="0" w:type="auto"/>
            <w:hideMark/>
          </w:tcPr>
          <w:p w14:paraId="3F620512" w14:textId="77777777" w:rsidR="00075367" w:rsidRPr="00075367" w:rsidRDefault="00075367" w:rsidP="00B72950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Cliente</w:t>
            </w:r>
          </w:p>
        </w:tc>
      </w:tr>
      <w:tr w:rsidR="00075367" w:rsidRPr="00AD6577" w14:paraId="42E698AB" w14:textId="77777777" w:rsidTr="00B72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F3F223" w14:textId="50EDADBA" w:rsidR="00075367" w:rsidRPr="00075367" w:rsidRDefault="00075367" w:rsidP="00B72950">
            <w:pPr>
              <w:spacing w:before="0" w:line="36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RF06-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A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M</w:t>
            </w:r>
          </w:p>
        </w:tc>
        <w:tc>
          <w:tcPr>
            <w:tcW w:w="0" w:type="auto"/>
          </w:tcPr>
          <w:p w14:paraId="3E9CFB10" w14:textId="77777777" w:rsidR="00075367" w:rsidRPr="00075367" w:rsidRDefault="00075367" w:rsidP="00B72950">
            <w:pPr>
              <w:spacing w:before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Funcional</w:t>
            </w:r>
          </w:p>
        </w:tc>
        <w:tc>
          <w:tcPr>
            <w:tcW w:w="0" w:type="auto"/>
          </w:tcPr>
          <w:p w14:paraId="2DC6A225" w14:textId="77777777" w:rsidR="002D14DD" w:rsidRPr="002D14DD" w:rsidRDefault="002D14DD" w:rsidP="002D14DD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Ver últimos signos vitales</w:t>
            </w:r>
          </w:p>
          <w:p w14:paraId="384739A9" w14:textId="77777777" w:rsidR="002D14DD" w:rsidRPr="002D14DD" w:rsidRDefault="002D14DD" w:rsidP="002D14DD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Historial de medicamentos del día</w:t>
            </w:r>
          </w:p>
          <w:p w14:paraId="1F7BE888" w14:textId="77777777" w:rsidR="002D14DD" w:rsidRPr="002D14DD" w:rsidRDefault="002D14DD" w:rsidP="002D14DD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Actividad física (pasos)</w:t>
            </w:r>
          </w:p>
          <w:p w14:paraId="3277E419" w14:textId="6F945E9A" w:rsidR="00075367" w:rsidRPr="00075367" w:rsidRDefault="002D14DD" w:rsidP="002D14DD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Calidad de sueño de anoche</w:t>
            </w:r>
          </w:p>
        </w:tc>
        <w:tc>
          <w:tcPr>
            <w:tcW w:w="0" w:type="auto"/>
          </w:tcPr>
          <w:p w14:paraId="3C7665BA" w14:textId="77777777" w:rsidR="00075367" w:rsidRPr="00075367" w:rsidRDefault="00075367" w:rsidP="00B72950">
            <w:pPr>
              <w:spacing w:before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Alta</w:t>
            </w:r>
          </w:p>
        </w:tc>
        <w:tc>
          <w:tcPr>
            <w:tcW w:w="0" w:type="auto"/>
          </w:tcPr>
          <w:p w14:paraId="252977D3" w14:textId="77777777" w:rsidR="00075367" w:rsidRPr="00075367" w:rsidRDefault="00075367" w:rsidP="00B72950">
            <w:pPr>
              <w:spacing w:before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Cliente</w:t>
            </w:r>
          </w:p>
        </w:tc>
      </w:tr>
      <w:tr w:rsidR="00075367" w:rsidRPr="00AD6577" w14:paraId="7F27410A" w14:textId="77777777" w:rsidTr="00B729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7BA8BF" w14:textId="1AA81856" w:rsidR="00075367" w:rsidRPr="00075367" w:rsidRDefault="00075367" w:rsidP="00B72950">
            <w:pPr>
              <w:spacing w:before="0" w:line="36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RF07-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A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M</w:t>
            </w:r>
          </w:p>
        </w:tc>
        <w:tc>
          <w:tcPr>
            <w:tcW w:w="0" w:type="auto"/>
          </w:tcPr>
          <w:p w14:paraId="5A056BF2" w14:textId="77777777" w:rsidR="00075367" w:rsidRPr="00075367" w:rsidRDefault="00075367" w:rsidP="00B72950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Funcional</w:t>
            </w:r>
          </w:p>
        </w:tc>
        <w:tc>
          <w:tcPr>
            <w:tcW w:w="0" w:type="auto"/>
          </w:tcPr>
          <w:p w14:paraId="68312AAD" w14:textId="77777777" w:rsidR="002D14DD" w:rsidRPr="002D14DD" w:rsidRDefault="002D14DD" w:rsidP="002D14DD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D14D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Editar recordatorios de medicamentos</w:t>
            </w:r>
          </w:p>
          <w:p w14:paraId="413F1E57" w14:textId="77777777" w:rsidR="002D14DD" w:rsidRPr="002D14DD" w:rsidRDefault="002D14DD" w:rsidP="002D14DD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D14D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Cambiar contactos de emergencia</w:t>
            </w:r>
          </w:p>
          <w:p w14:paraId="2D7BD43C" w14:textId="77777777" w:rsidR="002D14DD" w:rsidRPr="002D14DD" w:rsidRDefault="002D14DD" w:rsidP="002D14DD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D14D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Ajustar umbrales de alertas</w:t>
            </w:r>
          </w:p>
          <w:p w14:paraId="2FA23842" w14:textId="0289D978" w:rsidR="00075367" w:rsidRPr="00075367" w:rsidRDefault="002D14DD" w:rsidP="002D14DD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Configurar notificaciones</w:t>
            </w:r>
          </w:p>
        </w:tc>
        <w:tc>
          <w:tcPr>
            <w:tcW w:w="0" w:type="auto"/>
          </w:tcPr>
          <w:p w14:paraId="7D54F658" w14:textId="77777777" w:rsidR="00075367" w:rsidRPr="00075367" w:rsidRDefault="00075367" w:rsidP="00B72950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Baja</w:t>
            </w:r>
          </w:p>
        </w:tc>
        <w:tc>
          <w:tcPr>
            <w:tcW w:w="0" w:type="auto"/>
          </w:tcPr>
          <w:p w14:paraId="3F7B7AEA" w14:textId="77777777" w:rsidR="00075367" w:rsidRPr="00075367" w:rsidRDefault="00075367" w:rsidP="00B72950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07536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Cliente</w:t>
            </w:r>
          </w:p>
        </w:tc>
      </w:tr>
    </w:tbl>
    <w:p w14:paraId="2417CD27" w14:textId="77777777" w:rsidR="00075367" w:rsidRPr="00075367" w:rsidRDefault="00075367" w:rsidP="00075367">
      <w:pPr>
        <w:pStyle w:val="whitespace-normal"/>
        <w:spacing w:line="360" w:lineRule="auto"/>
        <w:jc w:val="center"/>
        <w:rPr>
          <w:b/>
          <w:bCs/>
          <w:sz w:val="26"/>
          <w:szCs w:val="26"/>
        </w:rPr>
      </w:pPr>
    </w:p>
    <w:p w14:paraId="31021C5E" w14:textId="291119C4" w:rsidR="00E57200" w:rsidRDefault="007F693E" w:rsidP="00024F5F">
      <w:pPr>
        <w:pStyle w:val="Ttulo1"/>
        <w:rPr>
          <w:noProof/>
          <w:lang w:val="es-MX"/>
        </w:rPr>
      </w:pPr>
      <w:bookmarkStart w:id="1" w:name="_Toc220058445"/>
      <w:r>
        <w:rPr>
          <w:noProof/>
          <w:lang w:val="es-MX"/>
        </w:rPr>
        <w:t>Requerimientos no funcionales</w:t>
      </w:r>
      <w:bookmarkEnd w:id="1"/>
    </w:p>
    <w:p w14:paraId="10164EB8" w14:textId="77777777" w:rsidR="006E50E2" w:rsidRPr="006E50E2" w:rsidRDefault="006E50E2" w:rsidP="006E50E2">
      <w:pPr>
        <w:rPr>
          <w:lang w:val="es-MX"/>
        </w:rPr>
      </w:pPr>
    </w:p>
    <w:p w14:paraId="2F9EF31F" w14:textId="2FFCAD80" w:rsidR="00E32C62" w:rsidRPr="00E32C62" w:rsidRDefault="00E32C62" w:rsidP="00E32C62">
      <w:p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32C6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Smartwatch 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1011"/>
        <w:gridCol w:w="1247"/>
        <w:gridCol w:w="3852"/>
        <w:gridCol w:w="1300"/>
        <w:gridCol w:w="1084"/>
      </w:tblGrid>
      <w:tr w:rsidR="006541C3" w:rsidRPr="007B18C0" w14:paraId="166E7BBC" w14:textId="77777777" w:rsidTr="00BB46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5E83A" w14:textId="77777777" w:rsidR="00E32C62" w:rsidRPr="007B18C0" w:rsidRDefault="00E32C62" w:rsidP="00BB460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</w:pPr>
            <w:r w:rsidRPr="007B18C0"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  <w:t>ID</w:t>
            </w:r>
          </w:p>
        </w:tc>
        <w:tc>
          <w:tcPr>
            <w:tcW w:w="0" w:type="auto"/>
            <w:hideMark/>
          </w:tcPr>
          <w:p w14:paraId="663AE351" w14:textId="77777777" w:rsidR="00E32C62" w:rsidRPr="007B18C0" w:rsidRDefault="00E32C62" w:rsidP="00BB460A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</w:pPr>
            <w:r w:rsidRPr="007B18C0"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  <w:t>Tipo</w:t>
            </w:r>
          </w:p>
        </w:tc>
        <w:tc>
          <w:tcPr>
            <w:tcW w:w="0" w:type="auto"/>
            <w:hideMark/>
          </w:tcPr>
          <w:p w14:paraId="7C2F89FE" w14:textId="77777777" w:rsidR="00E32C62" w:rsidRPr="007B18C0" w:rsidRDefault="00E32C62" w:rsidP="00BB460A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</w:pPr>
            <w:r w:rsidRPr="007B18C0"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  <w:t>Descripción</w:t>
            </w:r>
          </w:p>
        </w:tc>
        <w:tc>
          <w:tcPr>
            <w:tcW w:w="0" w:type="auto"/>
            <w:hideMark/>
          </w:tcPr>
          <w:p w14:paraId="46CDC0DF" w14:textId="77777777" w:rsidR="00E32C62" w:rsidRPr="007B18C0" w:rsidRDefault="00E32C62" w:rsidP="00BB460A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</w:pPr>
            <w:r w:rsidRPr="007B18C0"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  <w:t>Prioridad</w:t>
            </w:r>
          </w:p>
        </w:tc>
        <w:tc>
          <w:tcPr>
            <w:tcW w:w="0" w:type="auto"/>
            <w:hideMark/>
          </w:tcPr>
          <w:p w14:paraId="5E6CFE8E" w14:textId="77777777" w:rsidR="00E32C62" w:rsidRPr="007B18C0" w:rsidRDefault="00E32C62" w:rsidP="00BB460A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</w:pPr>
            <w:r w:rsidRPr="007B18C0"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  <w:t>Fuente</w:t>
            </w:r>
          </w:p>
        </w:tc>
      </w:tr>
      <w:tr w:rsidR="006541C3" w:rsidRPr="007B18C0" w14:paraId="618285A3" w14:textId="77777777" w:rsidTr="00BB46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D8F39" w14:textId="173DD964" w:rsidR="00E32C62" w:rsidRPr="004C4343" w:rsidRDefault="00E32C62" w:rsidP="00BB460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lastRenderedPageBreak/>
              <w:t>R</w:t>
            </w:r>
            <w:r w:rsidR="006541C3"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NF01</w:t>
            </w:r>
          </w:p>
        </w:tc>
        <w:tc>
          <w:tcPr>
            <w:tcW w:w="0" w:type="auto"/>
            <w:hideMark/>
          </w:tcPr>
          <w:p w14:paraId="7CBC52D2" w14:textId="1C95EC15" w:rsidR="00E32C62" w:rsidRPr="004C4343" w:rsidRDefault="006541C3" w:rsidP="00BB460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No f</w:t>
            </w:r>
            <w:r w:rsidR="00E32C62"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uncional</w:t>
            </w:r>
          </w:p>
        </w:tc>
        <w:tc>
          <w:tcPr>
            <w:tcW w:w="0" w:type="auto"/>
            <w:hideMark/>
          </w:tcPr>
          <w:p w14:paraId="5FC24FAD" w14:textId="2D410D28" w:rsidR="00E32C62" w:rsidRPr="004C4343" w:rsidRDefault="00874194" w:rsidP="00BB460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color w:val="auto"/>
                <w:sz w:val="26"/>
                <w:szCs w:val="26"/>
              </w:rPr>
              <w:t>Mostrar información relevante de forma clara; Interfaz fácil de usar para adultos mayores.</w:t>
            </w:r>
          </w:p>
        </w:tc>
        <w:tc>
          <w:tcPr>
            <w:tcW w:w="0" w:type="auto"/>
            <w:hideMark/>
          </w:tcPr>
          <w:p w14:paraId="3C7796C2" w14:textId="77777777" w:rsidR="00E32C62" w:rsidRPr="004C4343" w:rsidRDefault="00E32C62" w:rsidP="00BB460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Alta</w:t>
            </w:r>
          </w:p>
        </w:tc>
        <w:tc>
          <w:tcPr>
            <w:tcW w:w="0" w:type="auto"/>
            <w:hideMark/>
          </w:tcPr>
          <w:p w14:paraId="52DF746E" w14:textId="77777777" w:rsidR="00E32C62" w:rsidRPr="004C4343" w:rsidRDefault="00E32C62" w:rsidP="00BB460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Equipo técnico</w:t>
            </w:r>
          </w:p>
        </w:tc>
      </w:tr>
      <w:tr w:rsidR="006541C3" w:rsidRPr="007B18C0" w14:paraId="4ED715AB" w14:textId="77777777" w:rsidTr="00BB46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DAAB5" w14:textId="29D75F55" w:rsidR="00E32C62" w:rsidRPr="004C4343" w:rsidRDefault="006541C3" w:rsidP="00BB460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RNF01</w:t>
            </w:r>
          </w:p>
        </w:tc>
        <w:tc>
          <w:tcPr>
            <w:tcW w:w="0" w:type="auto"/>
            <w:hideMark/>
          </w:tcPr>
          <w:p w14:paraId="299AE28F" w14:textId="500D97E5" w:rsidR="00E32C62" w:rsidRPr="004C4343" w:rsidRDefault="006541C3" w:rsidP="00BB460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No funcional</w:t>
            </w:r>
          </w:p>
        </w:tc>
        <w:tc>
          <w:tcPr>
            <w:tcW w:w="0" w:type="auto"/>
            <w:hideMark/>
          </w:tcPr>
          <w:p w14:paraId="35F244A4" w14:textId="6FFFBB48" w:rsidR="00E32C62" w:rsidRPr="004C4343" w:rsidRDefault="00F64D82" w:rsidP="00BB460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color w:val="auto"/>
                <w:sz w:val="26"/>
                <w:szCs w:val="26"/>
              </w:rPr>
              <w:t>Permitir actualizaciones del sistema operativo del reloj.</w:t>
            </w:r>
          </w:p>
        </w:tc>
        <w:tc>
          <w:tcPr>
            <w:tcW w:w="0" w:type="auto"/>
            <w:hideMark/>
          </w:tcPr>
          <w:p w14:paraId="2A40265D" w14:textId="77777777" w:rsidR="00E32C62" w:rsidRPr="004C4343" w:rsidRDefault="00E32C62" w:rsidP="00BB460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Alta</w:t>
            </w:r>
          </w:p>
        </w:tc>
        <w:tc>
          <w:tcPr>
            <w:tcW w:w="0" w:type="auto"/>
            <w:hideMark/>
          </w:tcPr>
          <w:p w14:paraId="7A0C8F01" w14:textId="77777777" w:rsidR="00E32C62" w:rsidRPr="004C4343" w:rsidRDefault="00E32C62" w:rsidP="00BB460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Equipo técnico</w:t>
            </w:r>
          </w:p>
        </w:tc>
      </w:tr>
      <w:tr w:rsidR="006541C3" w:rsidRPr="007B18C0" w14:paraId="401E9248" w14:textId="77777777" w:rsidTr="00BB46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72826" w14:textId="2E7CD13A" w:rsidR="00E32C62" w:rsidRPr="004C4343" w:rsidRDefault="006541C3" w:rsidP="00BB460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RNF01</w:t>
            </w:r>
          </w:p>
        </w:tc>
        <w:tc>
          <w:tcPr>
            <w:tcW w:w="0" w:type="auto"/>
            <w:hideMark/>
          </w:tcPr>
          <w:p w14:paraId="0C7C0A48" w14:textId="08D6D67F" w:rsidR="00E32C62" w:rsidRPr="004C4343" w:rsidRDefault="006541C3" w:rsidP="00BB460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No funcional</w:t>
            </w:r>
          </w:p>
        </w:tc>
        <w:tc>
          <w:tcPr>
            <w:tcW w:w="0" w:type="auto"/>
            <w:hideMark/>
          </w:tcPr>
          <w:p w14:paraId="0DA322C8" w14:textId="27E7670F" w:rsidR="00E32C62" w:rsidRPr="004C4343" w:rsidRDefault="00F64D82" w:rsidP="00BB460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color w:val="auto"/>
                <w:sz w:val="26"/>
                <w:szCs w:val="26"/>
              </w:rPr>
              <w:t>El sistema debe responder rápidamente a las acciones del usuario; El smartwatch debe procesar múltiples tareas simultáneamente.</w:t>
            </w:r>
          </w:p>
        </w:tc>
        <w:tc>
          <w:tcPr>
            <w:tcW w:w="0" w:type="auto"/>
            <w:hideMark/>
          </w:tcPr>
          <w:p w14:paraId="467A1617" w14:textId="77777777" w:rsidR="00E32C62" w:rsidRPr="004C4343" w:rsidRDefault="00E32C62" w:rsidP="00BB460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Alta</w:t>
            </w:r>
          </w:p>
        </w:tc>
        <w:tc>
          <w:tcPr>
            <w:tcW w:w="0" w:type="auto"/>
            <w:hideMark/>
          </w:tcPr>
          <w:p w14:paraId="54AE5C7A" w14:textId="77777777" w:rsidR="00E32C62" w:rsidRPr="004C4343" w:rsidRDefault="00E32C62" w:rsidP="00BB460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Equipo técnico</w:t>
            </w:r>
          </w:p>
        </w:tc>
      </w:tr>
      <w:tr w:rsidR="006541C3" w:rsidRPr="007B18C0" w14:paraId="3B1282BF" w14:textId="77777777" w:rsidTr="00BB46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EA573" w14:textId="5D023ABA" w:rsidR="00E32C62" w:rsidRPr="004C4343" w:rsidRDefault="006541C3" w:rsidP="00BB460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RNF01</w:t>
            </w:r>
          </w:p>
        </w:tc>
        <w:tc>
          <w:tcPr>
            <w:tcW w:w="0" w:type="auto"/>
            <w:hideMark/>
          </w:tcPr>
          <w:p w14:paraId="4B7E300D" w14:textId="66854891" w:rsidR="00E32C62" w:rsidRPr="004C4343" w:rsidRDefault="006541C3" w:rsidP="00BB460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No funcional</w:t>
            </w:r>
          </w:p>
        </w:tc>
        <w:tc>
          <w:tcPr>
            <w:tcW w:w="0" w:type="auto"/>
            <w:hideMark/>
          </w:tcPr>
          <w:p w14:paraId="4306458E" w14:textId="34EDDCED" w:rsidR="00E32C62" w:rsidRPr="004C4343" w:rsidRDefault="00F64D82" w:rsidP="00BB460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color w:val="auto"/>
                <w:sz w:val="26"/>
                <w:szCs w:val="26"/>
              </w:rPr>
              <w:t>El dispositivo debe funcionar sin recarga por un período aceptable.</w:t>
            </w:r>
          </w:p>
        </w:tc>
        <w:tc>
          <w:tcPr>
            <w:tcW w:w="0" w:type="auto"/>
            <w:hideMark/>
          </w:tcPr>
          <w:p w14:paraId="62A72277" w14:textId="77777777" w:rsidR="00E32C62" w:rsidRPr="004C4343" w:rsidRDefault="00E32C62" w:rsidP="00BB460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Alta</w:t>
            </w:r>
          </w:p>
        </w:tc>
        <w:tc>
          <w:tcPr>
            <w:tcW w:w="0" w:type="auto"/>
            <w:hideMark/>
          </w:tcPr>
          <w:p w14:paraId="40E20CD1" w14:textId="508AF1E9" w:rsidR="00F457AB" w:rsidRPr="004C4343" w:rsidRDefault="00F457AB" w:rsidP="00BB460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Equipo técnico</w:t>
            </w:r>
          </w:p>
        </w:tc>
      </w:tr>
    </w:tbl>
    <w:p w14:paraId="40A4AB87" w14:textId="79987BFF" w:rsidR="006E50E2" w:rsidRDefault="006E50E2" w:rsidP="006E50E2">
      <w:p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Alexa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1011"/>
        <w:gridCol w:w="1244"/>
        <w:gridCol w:w="3859"/>
        <w:gridCol w:w="1300"/>
        <w:gridCol w:w="1080"/>
      </w:tblGrid>
      <w:tr w:rsidR="006E50E2" w:rsidRPr="007B18C0" w14:paraId="1FE228E6" w14:textId="77777777" w:rsidTr="00BB46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65D1A" w14:textId="77777777" w:rsidR="006E50E2" w:rsidRPr="007B18C0" w:rsidRDefault="006E50E2" w:rsidP="00BB460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</w:pPr>
            <w:r w:rsidRPr="007B18C0"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  <w:t>ID</w:t>
            </w:r>
          </w:p>
        </w:tc>
        <w:tc>
          <w:tcPr>
            <w:tcW w:w="0" w:type="auto"/>
            <w:hideMark/>
          </w:tcPr>
          <w:p w14:paraId="66FE6FA2" w14:textId="77777777" w:rsidR="006E50E2" w:rsidRPr="007B18C0" w:rsidRDefault="006E50E2" w:rsidP="00BB460A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</w:pPr>
            <w:r w:rsidRPr="007B18C0"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  <w:t>Tipo</w:t>
            </w:r>
          </w:p>
        </w:tc>
        <w:tc>
          <w:tcPr>
            <w:tcW w:w="0" w:type="auto"/>
            <w:hideMark/>
          </w:tcPr>
          <w:p w14:paraId="4A0D74BD" w14:textId="77777777" w:rsidR="006E50E2" w:rsidRPr="007B18C0" w:rsidRDefault="006E50E2" w:rsidP="00BB460A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</w:pPr>
            <w:r w:rsidRPr="007B18C0"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  <w:t>Descripción</w:t>
            </w:r>
          </w:p>
        </w:tc>
        <w:tc>
          <w:tcPr>
            <w:tcW w:w="0" w:type="auto"/>
            <w:hideMark/>
          </w:tcPr>
          <w:p w14:paraId="01445D2B" w14:textId="77777777" w:rsidR="006E50E2" w:rsidRPr="007B18C0" w:rsidRDefault="006E50E2" w:rsidP="00BB460A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</w:pPr>
            <w:r w:rsidRPr="007B18C0"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  <w:t>Prioridad</w:t>
            </w:r>
          </w:p>
        </w:tc>
        <w:tc>
          <w:tcPr>
            <w:tcW w:w="0" w:type="auto"/>
            <w:hideMark/>
          </w:tcPr>
          <w:p w14:paraId="36B6DA51" w14:textId="77777777" w:rsidR="006E50E2" w:rsidRPr="007B18C0" w:rsidRDefault="006E50E2" w:rsidP="00BB460A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</w:pPr>
            <w:r w:rsidRPr="007B18C0"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  <w:t>Fuente</w:t>
            </w:r>
          </w:p>
        </w:tc>
      </w:tr>
      <w:tr w:rsidR="006E50E2" w:rsidRPr="007B18C0" w14:paraId="34DF1572" w14:textId="77777777" w:rsidTr="00BB46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7CBD5" w14:textId="77777777" w:rsidR="006E50E2" w:rsidRPr="004C4343" w:rsidRDefault="006E50E2" w:rsidP="00BB460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RNF01</w:t>
            </w:r>
          </w:p>
        </w:tc>
        <w:tc>
          <w:tcPr>
            <w:tcW w:w="0" w:type="auto"/>
            <w:hideMark/>
          </w:tcPr>
          <w:p w14:paraId="576380C5" w14:textId="77777777" w:rsidR="006E50E2" w:rsidRPr="004C4343" w:rsidRDefault="006E50E2" w:rsidP="00BB460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No funcional</w:t>
            </w:r>
          </w:p>
        </w:tc>
        <w:tc>
          <w:tcPr>
            <w:tcW w:w="0" w:type="auto"/>
            <w:hideMark/>
          </w:tcPr>
          <w:p w14:paraId="5B9DC466" w14:textId="2D111373" w:rsidR="006E50E2" w:rsidRPr="00F0188E" w:rsidRDefault="006E50E2" w:rsidP="002B0033">
            <w:pPr>
              <w:pStyle w:val="whitespace-normal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F0188E">
              <w:rPr>
                <w:sz w:val="26"/>
                <w:szCs w:val="26"/>
              </w:rPr>
              <w:t>Respuesta en menos de dos segundos</w:t>
            </w:r>
            <w:r w:rsidR="002B0033">
              <w:rPr>
                <w:sz w:val="26"/>
                <w:szCs w:val="26"/>
              </w:rPr>
              <w:t xml:space="preserve"> y d</w:t>
            </w:r>
            <w:r w:rsidRPr="00F0188E">
              <w:rPr>
                <w:sz w:val="26"/>
                <w:szCs w:val="26"/>
              </w:rPr>
              <w:t>isponibilidad según la conexión a internet.</w:t>
            </w:r>
          </w:p>
          <w:p w14:paraId="1F4FEFF8" w14:textId="72EA0AF2" w:rsidR="006E50E2" w:rsidRPr="004C4343" w:rsidRDefault="006E50E2" w:rsidP="00BB460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</w:p>
        </w:tc>
        <w:tc>
          <w:tcPr>
            <w:tcW w:w="0" w:type="auto"/>
            <w:hideMark/>
          </w:tcPr>
          <w:p w14:paraId="58B5ADDF" w14:textId="77777777" w:rsidR="006E50E2" w:rsidRPr="004C4343" w:rsidRDefault="006E50E2" w:rsidP="00BB460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Alta</w:t>
            </w:r>
          </w:p>
        </w:tc>
        <w:tc>
          <w:tcPr>
            <w:tcW w:w="0" w:type="auto"/>
            <w:hideMark/>
          </w:tcPr>
          <w:p w14:paraId="4CDC275E" w14:textId="77777777" w:rsidR="006E50E2" w:rsidRPr="004C4343" w:rsidRDefault="006E50E2" w:rsidP="00BB460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Equipo técnico</w:t>
            </w:r>
          </w:p>
        </w:tc>
      </w:tr>
      <w:tr w:rsidR="002B0033" w:rsidRPr="007B18C0" w14:paraId="2C47FFBA" w14:textId="77777777" w:rsidTr="00BB46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67726" w14:textId="77777777" w:rsidR="006E50E2" w:rsidRPr="004C4343" w:rsidRDefault="006E50E2" w:rsidP="00BB460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RNF01</w:t>
            </w:r>
          </w:p>
        </w:tc>
        <w:tc>
          <w:tcPr>
            <w:tcW w:w="0" w:type="auto"/>
            <w:hideMark/>
          </w:tcPr>
          <w:p w14:paraId="4355EA9C" w14:textId="77777777" w:rsidR="006E50E2" w:rsidRPr="004C4343" w:rsidRDefault="006E50E2" w:rsidP="00BB460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No funcional</w:t>
            </w:r>
          </w:p>
        </w:tc>
        <w:tc>
          <w:tcPr>
            <w:tcW w:w="0" w:type="auto"/>
            <w:hideMark/>
          </w:tcPr>
          <w:p w14:paraId="4DE7937B" w14:textId="6B5DF325" w:rsidR="006E50E2" w:rsidRPr="00864EFC" w:rsidRDefault="00864EFC" w:rsidP="00864EFC">
            <w:pPr>
              <w:pStyle w:val="whitespace-normal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194AC3">
              <w:rPr>
                <w:rStyle w:val="Fuerte"/>
                <w:b w:val="0"/>
                <w:bCs w:val="0"/>
                <w:sz w:val="26"/>
                <w:szCs w:val="26"/>
              </w:rPr>
              <w:t>Uso de l</w:t>
            </w:r>
            <w:r w:rsidR="006E50E2" w:rsidRPr="00194AC3">
              <w:rPr>
                <w:rStyle w:val="Fuerte"/>
                <w:b w:val="0"/>
                <w:bCs w:val="0"/>
                <w:sz w:val="26"/>
                <w:szCs w:val="26"/>
              </w:rPr>
              <w:t>enguaje natural</w:t>
            </w:r>
            <w:r w:rsidR="006E50E2" w:rsidRPr="00864EFC">
              <w:rPr>
                <w:sz w:val="26"/>
                <w:szCs w:val="26"/>
              </w:rPr>
              <w:t xml:space="preserve"> (no frases exactas)</w:t>
            </w:r>
            <w:r w:rsidRPr="00864EFC">
              <w:rPr>
                <w:sz w:val="26"/>
                <w:szCs w:val="26"/>
              </w:rPr>
              <w:t xml:space="preserve">, </w:t>
            </w:r>
            <w:r w:rsidR="006E50E2" w:rsidRPr="00194AC3">
              <w:rPr>
                <w:rStyle w:val="Fuerte"/>
                <w:b w:val="0"/>
                <w:bCs w:val="0"/>
                <w:sz w:val="26"/>
                <w:szCs w:val="26"/>
              </w:rPr>
              <w:t>Volumen alto</w:t>
            </w:r>
            <w:r w:rsidR="006E50E2" w:rsidRPr="00864EFC">
              <w:rPr>
                <w:sz w:val="26"/>
                <w:szCs w:val="26"/>
              </w:rPr>
              <w:t xml:space="preserve"> (adultos mayores con pérdida auditiva)</w:t>
            </w:r>
            <w:r w:rsidRPr="00864EFC">
              <w:rPr>
                <w:sz w:val="26"/>
                <w:szCs w:val="26"/>
              </w:rPr>
              <w:t xml:space="preserve">, </w:t>
            </w:r>
            <w:r w:rsidR="006E50E2" w:rsidRPr="00194AC3">
              <w:rPr>
                <w:rStyle w:val="Fuerte"/>
                <w:b w:val="0"/>
                <w:bCs w:val="0"/>
                <w:sz w:val="26"/>
                <w:szCs w:val="26"/>
              </w:rPr>
              <w:t>Frases cortas</w:t>
            </w:r>
            <w:r w:rsidR="006E50E2" w:rsidRPr="00864EFC">
              <w:rPr>
                <w:sz w:val="26"/>
                <w:szCs w:val="26"/>
              </w:rPr>
              <w:t xml:space="preserve"> (&lt;15 palabras)</w:t>
            </w:r>
            <w:r w:rsidRPr="00864EFC">
              <w:rPr>
                <w:sz w:val="26"/>
                <w:szCs w:val="26"/>
              </w:rPr>
              <w:t xml:space="preserve"> y </w:t>
            </w:r>
            <w:r w:rsidR="006E50E2" w:rsidRPr="00194AC3">
              <w:rPr>
                <w:rStyle w:val="Fuerte"/>
                <w:b w:val="0"/>
                <w:bCs w:val="0"/>
                <w:sz w:val="26"/>
                <w:szCs w:val="26"/>
              </w:rPr>
              <w:t>Vocabulario simple</w:t>
            </w:r>
            <w:r w:rsidR="000073F3" w:rsidRPr="00194AC3">
              <w:rPr>
                <w:rStyle w:val="Fuerte"/>
                <w:b w:val="0"/>
                <w:bCs w:val="0"/>
                <w:sz w:val="26"/>
                <w:szCs w:val="26"/>
              </w:rPr>
              <w:t>.</w:t>
            </w:r>
          </w:p>
          <w:p w14:paraId="52163B9C" w14:textId="0BE9FD6C" w:rsidR="006E50E2" w:rsidRPr="004C4343" w:rsidRDefault="006E50E2" w:rsidP="00BB460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</w:p>
        </w:tc>
        <w:tc>
          <w:tcPr>
            <w:tcW w:w="0" w:type="auto"/>
            <w:hideMark/>
          </w:tcPr>
          <w:p w14:paraId="39F9C0D0" w14:textId="77777777" w:rsidR="006E50E2" w:rsidRPr="004C4343" w:rsidRDefault="006E50E2" w:rsidP="00BB460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Alta</w:t>
            </w:r>
          </w:p>
        </w:tc>
        <w:tc>
          <w:tcPr>
            <w:tcW w:w="0" w:type="auto"/>
            <w:hideMark/>
          </w:tcPr>
          <w:p w14:paraId="3D66D00B" w14:textId="77777777" w:rsidR="006E50E2" w:rsidRPr="004C4343" w:rsidRDefault="006E50E2" w:rsidP="00BB460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Equipo técnico</w:t>
            </w:r>
          </w:p>
        </w:tc>
      </w:tr>
      <w:tr w:rsidR="006E50E2" w:rsidRPr="007B18C0" w14:paraId="6F7B12EF" w14:textId="77777777" w:rsidTr="00BB46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A5238" w14:textId="77777777" w:rsidR="006E50E2" w:rsidRPr="004C4343" w:rsidRDefault="006E50E2" w:rsidP="00BB460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RNF01</w:t>
            </w:r>
          </w:p>
        </w:tc>
        <w:tc>
          <w:tcPr>
            <w:tcW w:w="0" w:type="auto"/>
            <w:hideMark/>
          </w:tcPr>
          <w:p w14:paraId="2FA10B68" w14:textId="77777777" w:rsidR="006E50E2" w:rsidRPr="004C4343" w:rsidRDefault="006E50E2" w:rsidP="00BB460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No funcional</w:t>
            </w:r>
          </w:p>
        </w:tc>
        <w:tc>
          <w:tcPr>
            <w:tcW w:w="0" w:type="auto"/>
            <w:hideMark/>
          </w:tcPr>
          <w:p w14:paraId="20B342A9" w14:textId="33D98AF4" w:rsidR="006E50E2" w:rsidRPr="00DA26C9" w:rsidRDefault="006E50E2" w:rsidP="00DA26C9">
            <w:pPr>
              <w:pStyle w:val="whitespace-normal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DA26C9">
              <w:rPr>
                <w:sz w:val="26"/>
                <w:szCs w:val="26"/>
              </w:rPr>
              <w:t>Reconocimiento de voz</w:t>
            </w:r>
            <w:r w:rsidR="00DA26C9" w:rsidRPr="00DA26C9">
              <w:rPr>
                <w:sz w:val="26"/>
                <w:szCs w:val="26"/>
              </w:rPr>
              <w:t xml:space="preserve"> un 90 por ciento, f</w:t>
            </w:r>
            <w:r w:rsidRPr="00DA26C9">
              <w:rPr>
                <w:sz w:val="26"/>
                <w:szCs w:val="26"/>
              </w:rPr>
              <w:t>uncionar con ruido de fondo moderado</w:t>
            </w:r>
            <w:r w:rsidR="00DA26C9" w:rsidRPr="00DA26C9">
              <w:rPr>
                <w:sz w:val="26"/>
                <w:szCs w:val="26"/>
              </w:rPr>
              <w:t xml:space="preserve"> y r</w:t>
            </w:r>
            <w:r w:rsidRPr="00DA26C9">
              <w:rPr>
                <w:sz w:val="26"/>
                <w:szCs w:val="26"/>
              </w:rPr>
              <w:t xml:space="preserve">econocer voz </w:t>
            </w:r>
            <w:r w:rsidRPr="00DA26C9">
              <w:rPr>
                <w:sz w:val="26"/>
                <w:szCs w:val="26"/>
              </w:rPr>
              <w:lastRenderedPageBreak/>
              <w:t>de adulto mayor (débil/temblorosa)</w:t>
            </w:r>
            <w:r w:rsidR="00DA26C9" w:rsidRPr="00DA26C9">
              <w:rPr>
                <w:sz w:val="26"/>
                <w:szCs w:val="26"/>
              </w:rPr>
              <w:t>.</w:t>
            </w:r>
          </w:p>
          <w:p w14:paraId="503F5F2F" w14:textId="3FF79C91" w:rsidR="006E50E2" w:rsidRPr="00DA26C9" w:rsidRDefault="006E50E2" w:rsidP="00DA26C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</w:p>
        </w:tc>
        <w:tc>
          <w:tcPr>
            <w:tcW w:w="0" w:type="auto"/>
            <w:hideMark/>
          </w:tcPr>
          <w:p w14:paraId="2A337614" w14:textId="77777777" w:rsidR="006E50E2" w:rsidRPr="004C4343" w:rsidRDefault="006E50E2" w:rsidP="00BB460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lastRenderedPageBreak/>
              <w:t>Alta</w:t>
            </w:r>
          </w:p>
        </w:tc>
        <w:tc>
          <w:tcPr>
            <w:tcW w:w="0" w:type="auto"/>
            <w:hideMark/>
          </w:tcPr>
          <w:p w14:paraId="1345953D" w14:textId="77777777" w:rsidR="006E50E2" w:rsidRPr="004C4343" w:rsidRDefault="006E50E2" w:rsidP="00BB460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Equipo técnico</w:t>
            </w:r>
          </w:p>
        </w:tc>
      </w:tr>
    </w:tbl>
    <w:p w14:paraId="69D9EE3B" w14:textId="77777777" w:rsidR="006E50E2" w:rsidRDefault="006E50E2" w:rsidP="006E50E2">
      <w:p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1BDF373C" w14:textId="76408FFE" w:rsidR="002D14DD" w:rsidRDefault="002D14DD" w:rsidP="006E50E2">
      <w:p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Aplicación Web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1011"/>
        <w:gridCol w:w="1359"/>
        <w:gridCol w:w="3505"/>
        <w:gridCol w:w="1300"/>
        <w:gridCol w:w="1319"/>
      </w:tblGrid>
      <w:tr w:rsidR="002D14DD" w:rsidRPr="007B18C0" w14:paraId="2A497C49" w14:textId="77777777" w:rsidTr="00B729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DCE11" w14:textId="77777777" w:rsidR="002D14DD" w:rsidRPr="007B18C0" w:rsidRDefault="002D14DD" w:rsidP="00B7295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</w:pPr>
            <w:r w:rsidRPr="007B18C0"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  <w:t>ID</w:t>
            </w:r>
          </w:p>
        </w:tc>
        <w:tc>
          <w:tcPr>
            <w:tcW w:w="0" w:type="auto"/>
            <w:hideMark/>
          </w:tcPr>
          <w:p w14:paraId="20C73CB1" w14:textId="77777777" w:rsidR="002D14DD" w:rsidRPr="007B18C0" w:rsidRDefault="002D14DD" w:rsidP="00B7295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</w:pPr>
            <w:r w:rsidRPr="007B18C0"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  <w:t>Tipo</w:t>
            </w:r>
          </w:p>
        </w:tc>
        <w:tc>
          <w:tcPr>
            <w:tcW w:w="0" w:type="auto"/>
            <w:hideMark/>
          </w:tcPr>
          <w:p w14:paraId="167015F7" w14:textId="77777777" w:rsidR="002D14DD" w:rsidRPr="007B18C0" w:rsidRDefault="002D14DD" w:rsidP="00B7295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</w:pPr>
            <w:r w:rsidRPr="007B18C0"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  <w:t>Descripción</w:t>
            </w:r>
          </w:p>
        </w:tc>
        <w:tc>
          <w:tcPr>
            <w:tcW w:w="0" w:type="auto"/>
            <w:hideMark/>
          </w:tcPr>
          <w:p w14:paraId="65075907" w14:textId="77777777" w:rsidR="002D14DD" w:rsidRPr="007B18C0" w:rsidRDefault="002D14DD" w:rsidP="00B7295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</w:pPr>
            <w:r w:rsidRPr="007B18C0"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  <w:t>Prioridad</w:t>
            </w:r>
          </w:p>
        </w:tc>
        <w:tc>
          <w:tcPr>
            <w:tcW w:w="0" w:type="auto"/>
            <w:hideMark/>
          </w:tcPr>
          <w:p w14:paraId="65EF5980" w14:textId="77777777" w:rsidR="002D14DD" w:rsidRPr="007B18C0" w:rsidRDefault="002D14DD" w:rsidP="00B7295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</w:pPr>
            <w:r w:rsidRPr="007B18C0"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  <w:t>Fuente</w:t>
            </w:r>
          </w:p>
        </w:tc>
      </w:tr>
      <w:tr w:rsidR="002D14DD" w:rsidRPr="007B18C0" w14:paraId="39C73F6C" w14:textId="77777777" w:rsidTr="00B72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1CEDD" w14:textId="77777777" w:rsidR="002D14DD" w:rsidRPr="004C4343" w:rsidRDefault="002D14DD" w:rsidP="00B7295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RNF01</w:t>
            </w:r>
          </w:p>
        </w:tc>
        <w:tc>
          <w:tcPr>
            <w:tcW w:w="0" w:type="auto"/>
            <w:hideMark/>
          </w:tcPr>
          <w:p w14:paraId="71D9E606" w14:textId="77777777" w:rsidR="002D14DD" w:rsidRPr="004C4343" w:rsidRDefault="002D14DD" w:rsidP="00B7295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No funcional</w:t>
            </w:r>
          </w:p>
        </w:tc>
        <w:tc>
          <w:tcPr>
            <w:tcW w:w="0" w:type="auto"/>
            <w:hideMark/>
          </w:tcPr>
          <w:p w14:paraId="4F5A6A0B" w14:textId="4FC2F31A" w:rsidR="002D14DD" w:rsidRPr="002D14DD" w:rsidRDefault="002D14DD" w:rsidP="00B7295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6"/>
                <w:szCs w:val="26"/>
              </w:rPr>
            </w:pPr>
            <w:r w:rsidRPr="002D14DD">
              <w:rPr>
                <w:color w:val="auto"/>
                <w:sz w:val="26"/>
                <w:szCs w:val="26"/>
              </w:rPr>
              <w:t>Actualización de datos: cada 5 segundos</w:t>
            </w:r>
          </w:p>
        </w:tc>
        <w:tc>
          <w:tcPr>
            <w:tcW w:w="0" w:type="auto"/>
            <w:hideMark/>
          </w:tcPr>
          <w:p w14:paraId="5AA2F732" w14:textId="77777777" w:rsidR="002D14DD" w:rsidRPr="004C4343" w:rsidRDefault="002D14DD" w:rsidP="00B7295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Alta</w:t>
            </w:r>
          </w:p>
        </w:tc>
        <w:tc>
          <w:tcPr>
            <w:tcW w:w="0" w:type="auto"/>
            <w:hideMark/>
          </w:tcPr>
          <w:p w14:paraId="38F212C7" w14:textId="77777777" w:rsidR="002D14DD" w:rsidRPr="004C4343" w:rsidRDefault="002D14DD" w:rsidP="00B7295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Equipo técnico</w:t>
            </w:r>
          </w:p>
        </w:tc>
      </w:tr>
      <w:tr w:rsidR="002D14DD" w:rsidRPr="007B18C0" w14:paraId="01FA04B9" w14:textId="77777777" w:rsidTr="00B729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8F7FD" w14:textId="1C1B965E" w:rsidR="002D14DD" w:rsidRPr="004C4343" w:rsidRDefault="002D14DD" w:rsidP="00B7295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RNF0</w:t>
            </w:r>
            <w: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2</w:t>
            </w:r>
          </w:p>
        </w:tc>
        <w:tc>
          <w:tcPr>
            <w:tcW w:w="0" w:type="auto"/>
            <w:hideMark/>
          </w:tcPr>
          <w:p w14:paraId="3DAE7203" w14:textId="77777777" w:rsidR="002D14DD" w:rsidRPr="004C4343" w:rsidRDefault="002D14DD" w:rsidP="00B7295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No funcional</w:t>
            </w:r>
          </w:p>
        </w:tc>
        <w:tc>
          <w:tcPr>
            <w:tcW w:w="0" w:type="auto"/>
            <w:hideMark/>
          </w:tcPr>
          <w:p w14:paraId="6858B368" w14:textId="26734466" w:rsidR="002D14DD" w:rsidRPr="004C4343" w:rsidRDefault="002D14DD" w:rsidP="002D14D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2D14DD">
              <w:rPr>
                <w:color w:val="auto"/>
                <w:sz w:val="26"/>
                <w:szCs w:val="26"/>
              </w:rPr>
              <w:t xml:space="preserve">Diseño responsivo (funcionar en PC, </w:t>
            </w:r>
            <w:proofErr w:type="spellStart"/>
            <w:r w:rsidRPr="002D14DD">
              <w:rPr>
                <w:color w:val="auto"/>
                <w:sz w:val="26"/>
                <w:szCs w:val="26"/>
              </w:rPr>
              <w:t>tablet</w:t>
            </w:r>
            <w:proofErr w:type="spellEnd"/>
            <w:r w:rsidRPr="002D14DD">
              <w:rPr>
                <w:color w:val="auto"/>
                <w:sz w:val="26"/>
                <w:szCs w:val="26"/>
              </w:rPr>
              <w:t>, móvil)</w:t>
            </w:r>
          </w:p>
        </w:tc>
        <w:tc>
          <w:tcPr>
            <w:tcW w:w="0" w:type="auto"/>
            <w:hideMark/>
          </w:tcPr>
          <w:p w14:paraId="2DE78036" w14:textId="77777777" w:rsidR="002D14DD" w:rsidRPr="004C4343" w:rsidRDefault="002D14DD" w:rsidP="00B7295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Alta</w:t>
            </w:r>
          </w:p>
        </w:tc>
        <w:tc>
          <w:tcPr>
            <w:tcW w:w="0" w:type="auto"/>
            <w:hideMark/>
          </w:tcPr>
          <w:p w14:paraId="252E72E2" w14:textId="77777777" w:rsidR="002D14DD" w:rsidRPr="004C4343" w:rsidRDefault="002D14DD" w:rsidP="00B7295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</w:pPr>
            <w:r w:rsidRPr="004C4343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eastAsia="es-MX"/>
              </w:rPr>
              <w:t>Equipo técnico</w:t>
            </w:r>
          </w:p>
        </w:tc>
      </w:tr>
    </w:tbl>
    <w:p w14:paraId="15DD6DF8" w14:textId="77777777" w:rsidR="002D14DD" w:rsidRDefault="002D14DD" w:rsidP="006E50E2">
      <w:p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5E1BE5C6" w14:textId="6872BC58" w:rsidR="002D14DD" w:rsidRDefault="002D14DD" w:rsidP="006E50E2">
      <w:p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Aplicación Movil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951"/>
        <w:gridCol w:w="1256"/>
        <w:gridCol w:w="3748"/>
        <w:gridCol w:w="1300"/>
        <w:gridCol w:w="1239"/>
      </w:tblGrid>
      <w:tr w:rsidR="002D14DD" w:rsidRPr="007B18C0" w14:paraId="3AA0368B" w14:textId="77777777" w:rsidTr="00B729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524F3" w14:textId="77777777" w:rsidR="002D14DD" w:rsidRPr="007B18C0" w:rsidRDefault="002D14DD" w:rsidP="00B7295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</w:pPr>
            <w:r w:rsidRPr="007B18C0"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  <w:t>ID</w:t>
            </w:r>
          </w:p>
        </w:tc>
        <w:tc>
          <w:tcPr>
            <w:tcW w:w="0" w:type="auto"/>
            <w:hideMark/>
          </w:tcPr>
          <w:p w14:paraId="24E72CBC" w14:textId="77777777" w:rsidR="002D14DD" w:rsidRPr="007B18C0" w:rsidRDefault="002D14DD" w:rsidP="00B7295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</w:pPr>
            <w:r w:rsidRPr="007B18C0"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  <w:t>Tipo</w:t>
            </w:r>
          </w:p>
        </w:tc>
        <w:tc>
          <w:tcPr>
            <w:tcW w:w="0" w:type="auto"/>
            <w:hideMark/>
          </w:tcPr>
          <w:p w14:paraId="53ABF373" w14:textId="77777777" w:rsidR="002D14DD" w:rsidRPr="007B18C0" w:rsidRDefault="002D14DD" w:rsidP="00B7295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</w:pPr>
            <w:r w:rsidRPr="007B18C0"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  <w:t>Descripción</w:t>
            </w:r>
          </w:p>
        </w:tc>
        <w:tc>
          <w:tcPr>
            <w:tcW w:w="0" w:type="auto"/>
            <w:hideMark/>
          </w:tcPr>
          <w:p w14:paraId="06A763BD" w14:textId="77777777" w:rsidR="002D14DD" w:rsidRPr="007B18C0" w:rsidRDefault="002D14DD" w:rsidP="00B7295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</w:pPr>
            <w:r w:rsidRPr="007B18C0"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  <w:t>Prioridad</w:t>
            </w:r>
          </w:p>
        </w:tc>
        <w:tc>
          <w:tcPr>
            <w:tcW w:w="0" w:type="auto"/>
            <w:hideMark/>
          </w:tcPr>
          <w:p w14:paraId="5EA9FEC8" w14:textId="77777777" w:rsidR="002D14DD" w:rsidRPr="007B18C0" w:rsidRDefault="002D14DD" w:rsidP="00B7295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</w:pPr>
            <w:r w:rsidRPr="007B18C0">
              <w:rPr>
                <w:rFonts w:ascii="Times New Roman" w:eastAsia="Times New Roman" w:hAnsi="Times New Roman" w:cs="Times New Roman"/>
                <w:sz w:val="26"/>
                <w:szCs w:val="26"/>
                <w:lang w:eastAsia="es-MX"/>
              </w:rPr>
              <w:t>Fuente</w:t>
            </w:r>
          </w:p>
        </w:tc>
      </w:tr>
      <w:tr w:rsidR="002D14DD" w:rsidRPr="007B18C0" w14:paraId="32D89A96" w14:textId="77777777" w:rsidTr="00B72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93DF3" w14:textId="77777777" w:rsidR="002D14DD" w:rsidRPr="002D14DD" w:rsidRDefault="002D14DD" w:rsidP="002D14DD">
            <w:pPr>
              <w:spacing w:before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RNF01</w:t>
            </w:r>
          </w:p>
        </w:tc>
        <w:tc>
          <w:tcPr>
            <w:tcW w:w="0" w:type="auto"/>
            <w:hideMark/>
          </w:tcPr>
          <w:p w14:paraId="0DAA69BF" w14:textId="77777777" w:rsidR="002D14DD" w:rsidRPr="002D14DD" w:rsidRDefault="002D14DD" w:rsidP="002D14DD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No funcional</w:t>
            </w:r>
          </w:p>
        </w:tc>
        <w:tc>
          <w:tcPr>
            <w:tcW w:w="0" w:type="auto"/>
            <w:hideMark/>
          </w:tcPr>
          <w:p w14:paraId="016E7051" w14:textId="7C75E6AF" w:rsidR="002D14DD" w:rsidRPr="002D14DD" w:rsidRDefault="002D14DD" w:rsidP="002D14DD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2D14DD">
              <w:rPr>
                <w:color w:val="auto"/>
                <w:sz w:val="24"/>
                <w:szCs w:val="24"/>
              </w:rPr>
              <w:t xml:space="preserve">Notificaciones: instantáneas (&lt;3 </w:t>
            </w:r>
            <w:proofErr w:type="spellStart"/>
            <w:r w:rsidRPr="002D14DD">
              <w:rPr>
                <w:color w:val="auto"/>
                <w:sz w:val="24"/>
                <w:szCs w:val="24"/>
              </w:rPr>
              <w:t>seg</w:t>
            </w:r>
            <w:proofErr w:type="spellEnd"/>
            <w:r w:rsidRPr="002D14DD">
              <w:rPr>
                <w:color w:val="auto"/>
                <w:sz w:val="24"/>
                <w:szCs w:val="24"/>
              </w:rPr>
              <w:t>)</w:t>
            </w:r>
            <w:r>
              <w:rPr>
                <w:color w:val="auto"/>
                <w:sz w:val="24"/>
                <w:szCs w:val="24"/>
              </w:rPr>
              <w:t xml:space="preserve"> </w:t>
            </w:r>
            <w:r w:rsidRPr="002D14DD">
              <w:rPr>
                <w:color w:val="auto"/>
                <w:sz w:val="24"/>
                <w:szCs w:val="24"/>
              </w:rPr>
              <w:t xml:space="preserve">Carga de </w:t>
            </w:r>
            <w:proofErr w:type="gramStart"/>
            <w:r w:rsidRPr="002D14DD">
              <w:rPr>
                <w:color w:val="auto"/>
                <w:sz w:val="24"/>
                <w:szCs w:val="24"/>
              </w:rPr>
              <w:t>app</w:t>
            </w:r>
            <w:proofErr w:type="gramEnd"/>
            <w:r w:rsidRPr="002D14DD">
              <w:rPr>
                <w:color w:val="auto"/>
                <w:sz w:val="24"/>
                <w:szCs w:val="24"/>
              </w:rPr>
              <w:t>: &lt;2 segundos</w:t>
            </w:r>
          </w:p>
          <w:p w14:paraId="5DA78F63" w14:textId="04D77B37" w:rsidR="002D14DD" w:rsidRPr="002D14DD" w:rsidRDefault="002D14DD" w:rsidP="002D14DD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color w:val="auto"/>
                <w:sz w:val="24"/>
                <w:szCs w:val="24"/>
              </w:rPr>
              <w:t>Funcionar con conexión 3G/4G/5G/</w:t>
            </w:r>
            <w:proofErr w:type="spellStart"/>
            <w:r w:rsidRPr="002D14DD">
              <w:rPr>
                <w:color w:val="auto"/>
                <w:sz w:val="24"/>
                <w:szCs w:val="24"/>
              </w:rPr>
              <w:t>WiFi</w:t>
            </w:r>
            <w:proofErr w:type="spellEnd"/>
          </w:p>
        </w:tc>
        <w:tc>
          <w:tcPr>
            <w:tcW w:w="0" w:type="auto"/>
            <w:hideMark/>
          </w:tcPr>
          <w:p w14:paraId="0034C25A" w14:textId="77777777" w:rsidR="002D14DD" w:rsidRPr="002D14DD" w:rsidRDefault="002D14DD" w:rsidP="002D14DD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Alta</w:t>
            </w:r>
          </w:p>
        </w:tc>
        <w:tc>
          <w:tcPr>
            <w:tcW w:w="0" w:type="auto"/>
            <w:hideMark/>
          </w:tcPr>
          <w:p w14:paraId="0310B411" w14:textId="77777777" w:rsidR="002D14DD" w:rsidRPr="002D14DD" w:rsidRDefault="002D14DD" w:rsidP="002D14DD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Equipo técnico</w:t>
            </w:r>
          </w:p>
        </w:tc>
      </w:tr>
      <w:tr w:rsidR="002D14DD" w:rsidRPr="007B18C0" w14:paraId="4164C6DC" w14:textId="77777777" w:rsidTr="00B729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F4D5D" w14:textId="50721F45" w:rsidR="002D14DD" w:rsidRPr="002D14DD" w:rsidRDefault="002D14DD" w:rsidP="002D14DD">
            <w:pPr>
              <w:spacing w:before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RNF0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0" w:type="auto"/>
            <w:hideMark/>
          </w:tcPr>
          <w:p w14:paraId="7237BD6A" w14:textId="77777777" w:rsidR="002D14DD" w:rsidRPr="002D14DD" w:rsidRDefault="002D14DD" w:rsidP="002D14DD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No funcional</w:t>
            </w:r>
          </w:p>
        </w:tc>
        <w:tc>
          <w:tcPr>
            <w:tcW w:w="0" w:type="auto"/>
            <w:hideMark/>
          </w:tcPr>
          <w:p w14:paraId="422614F0" w14:textId="77777777" w:rsidR="002D14DD" w:rsidRPr="002D14DD" w:rsidRDefault="002D14DD" w:rsidP="002D14DD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2D14DD">
              <w:rPr>
                <w:color w:val="auto"/>
                <w:sz w:val="24"/>
                <w:szCs w:val="24"/>
              </w:rPr>
              <w:t>Diseño nativo (iOS/Android)</w:t>
            </w:r>
          </w:p>
          <w:p w14:paraId="5F6A7EBF" w14:textId="49FE1B05" w:rsidR="002D14DD" w:rsidRPr="002D14DD" w:rsidRDefault="002D14DD" w:rsidP="002D14DD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color w:val="auto"/>
                <w:sz w:val="24"/>
                <w:szCs w:val="24"/>
              </w:rPr>
              <w:t>Interfaz simple (1-2 toques para funciones críticas)</w:t>
            </w:r>
          </w:p>
        </w:tc>
        <w:tc>
          <w:tcPr>
            <w:tcW w:w="0" w:type="auto"/>
            <w:hideMark/>
          </w:tcPr>
          <w:p w14:paraId="138D4D51" w14:textId="77777777" w:rsidR="002D14DD" w:rsidRPr="002D14DD" w:rsidRDefault="002D14DD" w:rsidP="002D14DD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Alta</w:t>
            </w:r>
          </w:p>
        </w:tc>
        <w:tc>
          <w:tcPr>
            <w:tcW w:w="0" w:type="auto"/>
            <w:hideMark/>
          </w:tcPr>
          <w:p w14:paraId="2EDBCD6E" w14:textId="77777777" w:rsidR="002D14DD" w:rsidRPr="002D14DD" w:rsidRDefault="002D14DD" w:rsidP="002D14DD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Equipo técnico</w:t>
            </w:r>
          </w:p>
        </w:tc>
      </w:tr>
      <w:tr w:rsidR="002D14DD" w:rsidRPr="007B18C0" w14:paraId="4C9B39E4" w14:textId="77777777" w:rsidTr="00B72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DADDA" w14:textId="6969A31A" w:rsidR="002D14DD" w:rsidRPr="002D14DD" w:rsidRDefault="002D14DD" w:rsidP="002D14DD">
            <w:pPr>
              <w:spacing w:before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RNF0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3</w:t>
            </w:r>
          </w:p>
        </w:tc>
        <w:tc>
          <w:tcPr>
            <w:tcW w:w="0" w:type="auto"/>
            <w:hideMark/>
          </w:tcPr>
          <w:p w14:paraId="3D736C6C" w14:textId="77777777" w:rsidR="002D14DD" w:rsidRPr="002D14DD" w:rsidRDefault="002D14DD" w:rsidP="002D14DD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No funcional</w:t>
            </w:r>
          </w:p>
        </w:tc>
        <w:tc>
          <w:tcPr>
            <w:tcW w:w="0" w:type="auto"/>
            <w:hideMark/>
          </w:tcPr>
          <w:p w14:paraId="1013381D" w14:textId="215705DC" w:rsidR="002D14DD" w:rsidRPr="002D14DD" w:rsidRDefault="002D14DD" w:rsidP="002D14DD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color w:val="auto"/>
                <w:sz w:val="24"/>
                <w:szCs w:val="24"/>
              </w:rPr>
              <w:t>Sesiones seguras</w:t>
            </w:r>
          </w:p>
        </w:tc>
        <w:tc>
          <w:tcPr>
            <w:tcW w:w="0" w:type="auto"/>
            <w:hideMark/>
          </w:tcPr>
          <w:p w14:paraId="4C5C71F2" w14:textId="77777777" w:rsidR="002D14DD" w:rsidRPr="002D14DD" w:rsidRDefault="002D14DD" w:rsidP="002D14DD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Alta</w:t>
            </w:r>
          </w:p>
        </w:tc>
        <w:tc>
          <w:tcPr>
            <w:tcW w:w="0" w:type="auto"/>
            <w:hideMark/>
          </w:tcPr>
          <w:p w14:paraId="118C40B6" w14:textId="77777777" w:rsidR="002D14DD" w:rsidRPr="002D14DD" w:rsidRDefault="002D14DD" w:rsidP="002D14DD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</w:pPr>
            <w:r w:rsidRPr="002D14D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s-MX"/>
              </w:rPr>
              <w:t>Equipo técnico</w:t>
            </w:r>
          </w:p>
        </w:tc>
      </w:tr>
    </w:tbl>
    <w:p w14:paraId="6392B70C" w14:textId="77777777" w:rsidR="002D14DD" w:rsidRDefault="002D14DD" w:rsidP="002D14DD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00316633" w14:textId="77777777" w:rsidR="002D14DD" w:rsidRPr="00E32C62" w:rsidRDefault="002D14DD" w:rsidP="006E50E2">
      <w:p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1B95EDF1" w14:textId="77777777" w:rsidR="00E32C62" w:rsidRPr="00E32C62" w:rsidRDefault="00E32C62" w:rsidP="00E32C62">
      <w:pPr>
        <w:rPr>
          <w:lang w:val="es-MX"/>
        </w:rPr>
      </w:pPr>
    </w:p>
    <w:p w14:paraId="0EE78B9E" w14:textId="6088D846" w:rsidR="004D1D4F" w:rsidRDefault="007F693E" w:rsidP="00024F5F">
      <w:pPr>
        <w:pStyle w:val="Ttulo1"/>
      </w:pPr>
      <w:bookmarkStart w:id="2" w:name="_Toc220058446"/>
      <w:r>
        <w:lastRenderedPageBreak/>
        <w:t>Framework recomendado</w:t>
      </w:r>
      <w:bookmarkEnd w:id="2"/>
    </w:p>
    <w:p w14:paraId="604559BF" w14:textId="08B81C28" w:rsidR="00622C53" w:rsidRDefault="007F693E" w:rsidP="00024F5F">
      <w:pPr>
        <w:pStyle w:val="Ttulo1"/>
        <w:rPr>
          <w:noProof/>
        </w:rPr>
      </w:pPr>
      <w:bookmarkStart w:id="3" w:name="_Toc220058447"/>
      <w:r>
        <w:rPr>
          <w:noProof/>
        </w:rPr>
        <w:t>Tipo de software recomendado</w:t>
      </w:r>
      <w:bookmarkEnd w:id="3"/>
    </w:p>
    <w:p w14:paraId="7E2B01F8" w14:textId="3B73066C" w:rsidR="006A4440" w:rsidRDefault="006A4440" w:rsidP="00024F5F">
      <w:pPr>
        <w:pStyle w:val="Ttulo1"/>
        <w:rPr>
          <w:lang w:val="es-MX"/>
        </w:rPr>
      </w:pPr>
      <w:bookmarkStart w:id="4" w:name="_Toc220058448"/>
      <w:r>
        <w:t>Dise</w:t>
      </w:r>
      <w:proofErr w:type="spellStart"/>
      <w:r>
        <w:rPr>
          <w:lang w:val="es-MX"/>
        </w:rPr>
        <w:t>ño</w:t>
      </w:r>
      <w:proofErr w:type="spellEnd"/>
      <w:r>
        <w:rPr>
          <w:lang w:val="es-MX"/>
        </w:rPr>
        <w:t xml:space="preserve"> de interfaz</w:t>
      </w:r>
      <w:bookmarkEnd w:id="4"/>
    </w:p>
    <w:p w14:paraId="46CA38A6" w14:textId="3F3C5A85" w:rsidR="00B50544" w:rsidRDefault="00B50544" w:rsidP="00B50544">
      <w:pPr>
        <w:rPr>
          <w:lang w:val="es-MX"/>
        </w:rPr>
      </w:pPr>
    </w:p>
    <w:p w14:paraId="668610F2" w14:textId="096968C7" w:rsidR="00B50544" w:rsidRDefault="00B50544" w:rsidP="00B50544">
      <w:pPr>
        <w:rPr>
          <w:lang w:val="es-MX"/>
        </w:rPr>
      </w:pPr>
    </w:p>
    <w:p w14:paraId="7334B8F8" w14:textId="77777777" w:rsidR="004225FA" w:rsidRDefault="004225FA" w:rsidP="00B50544">
      <w:pPr>
        <w:rPr>
          <w:noProof/>
        </w:rPr>
      </w:pPr>
    </w:p>
    <w:p w14:paraId="3FA0AF69" w14:textId="2BE54035" w:rsidR="00B50544" w:rsidRPr="00B50544" w:rsidRDefault="00B50544" w:rsidP="00B50544">
      <w:pPr>
        <w:rPr>
          <w:lang w:val="es-MX"/>
        </w:rPr>
      </w:pPr>
    </w:p>
    <w:p w14:paraId="7477A881" w14:textId="063321F3" w:rsidR="006A4440" w:rsidRDefault="006A4440" w:rsidP="00024F5F">
      <w:pPr>
        <w:pStyle w:val="Ttulo1"/>
        <w:rPr>
          <w:lang w:val="es-MX"/>
        </w:rPr>
      </w:pPr>
      <w:bookmarkStart w:id="5" w:name="_Toc220058449"/>
      <w:r>
        <w:rPr>
          <w:lang w:val="es-MX"/>
        </w:rPr>
        <w:t>Tipo de arquitectura</w:t>
      </w:r>
      <w:bookmarkEnd w:id="5"/>
    </w:p>
    <w:p w14:paraId="5C1E6C22" w14:textId="01A68559" w:rsidR="00623D83" w:rsidRDefault="00623D83" w:rsidP="006A444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C565DA7" w14:textId="77777777" w:rsidR="00623D83" w:rsidRPr="006A4440" w:rsidRDefault="00623D83" w:rsidP="006A444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51D944C" w14:textId="431109F8" w:rsidR="006A4440" w:rsidRDefault="00F4028F" w:rsidP="00024F5F">
      <w:pPr>
        <w:pStyle w:val="Ttulo1"/>
      </w:pPr>
      <w:bookmarkStart w:id="6" w:name="_Toc220058450"/>
      <w:r>
        <w:t>Diagrama de patrones</w:t>
      </w:r>
      <w:bookmarkEnd w:id="6"/>
    </w:p>
    <w:p w14:paraId="13C6535B" w14:textId="77777777" w:rsidR="00622C53" w:rsidRPr="00622C53" w:rsidRDefault="00622C53" w:rsidP="00622C53"/>
    <w:sectPr w:rsidR="00622C53" w:rsidRPr="00622C53" w:rsidSect="003A5B4E">
      <w:footerReference w:type="default" r:id="rId9"/>
      <w:pgSz w:w="11906" w:h="16838" w:code="9"/>
      <w:pgMar w:top="1417" w:right="1701" w:bottom="1417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8CD76" w14:textId="77777777" w:rsidR="0039782B" w:rsidRDefault="0039782B" w:rsidP="00C6554A">
      <w:pPr>
        <w:spacing w:before="0" w:after="0" w:line="240" w:lineRule="auto"/>
      </w:pPr>
      <w:r>
        <w:separator/>
      </w:r>
    </w:p>
  </w:endnote>
  <w:endnote w:type="continuationSeparator" w:id="0">
    <w:p w14:paraId="44DBD527" w14:textId="77777777" w:rsidR="0039782B" w:rsidRDefault="0039782B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TXinwei">
    <w:altName w:val="华文新魏"/>
    <w:charset w:val="86"/>
    <w:family w:val="auto"/>
    <w:pitch w:val="variable"/>
    <w:sig w:usb0="00000001" w:usb1="080F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FCB09" w14:textId="77777777" w:rsidR="00000000" w:rsidRDefault="00ED7C44">
    <w:pPr>
      <w:pStyle w:val="Piedepgina"/>
      <w:rPr>
        <w:noProof/>
      </w:rPr>
    </w:pPr>
    <w:r>
      <w:rPr>
        <w:noProof/>
        <w:lang w:bidi="es-ES"/>
      </w:rPr>
      <w:t xml:space="preserve">Página </w:t>
    </w:r>
    <w:r>
      <w:rPr>
        <w:noProof/>
        <w:lang w:bidi="es-ES"/>
      </w:rPr>
      <w:fldChar w:fldCharType="begin"/>
    </w:r>
    <w:r>
      <w:rPr>
        <w:noProof/>
        <w:lang w:bidi="es-ES"/>
      </w:rPr>
      <w:instrText xml:space="preserve"> PAGE  \* Arabic  \* MERGEFORMAT </w:instrText>
    </w:r>
    <w:r>
      <w:rPr>
        <w:noProof/>
        <w:lang w:bidi="es-ES"/>
      </w:rPr>
      <w:fldChar w:fldCharType="separate"/>
    </w:r>
    <w:r w:rsidR="0089714F">
      <w:rPr>
        <w:noProof/>
        <w:lang w:bidi="es-ES"/>
      </w:rPr>
      <w:t>1</w:t>
    </w:r>
    <w:r>
      <w:rPr>
        <w:noProof/>
        <w:lang w:bidi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34F99" w14:textId="77777777" w:rsidR="0039782B" w:rsidRDefault="0039782B" w:rsidP="00C6554A">
      <w:pPr>
        <w:spacing w:before="0" w:after="0" w:line="240" w:lineRule="auto"/>
      </w:pPr>
      <w:r>
        <w:separator/>
      </w:r>
    </w:p>
  </w:footnote>
  <w:footnote w:type="continuationSeparator" w:id="0">
    <w:p w14:paraId="397F9E8C" w14:textId="77777777" w:rsidR="0039782B" w:rsidRDefault="0039782B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aconvietas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5DB4752"/>
    <w:multiLevelType w:val="multilevel"/>
    <w:tmpl w:val="AA42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5A4195"/>
    <w:multiLevelType w:val="multilevel"/>
    <w:tmpl w:val="5CA8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483622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152F5E29"/>
    <w:multiLevelType w:val="multilevel"/>
    <w:tmpl w:val="36F2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92DF3"/>
    <w:multiLevelType w:val="multilevel"/>
    <w:tmpl w:val="0D34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736B1A"/>
    <w:multiLevelType w:val="multilevel"/>
    <w:tmpl w:val="02DE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9304A5"/>
    <w:multiLevelType w:val="multilevel"/>
    <w:tmpl w:val="B95E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D77F89"/>
    <w:multiLevelType w:val="multilevel"/>
    <w:tmpl w:val="EE64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1E4991"/>
    <w:multiLevelType w:val="multilevel"/>
    <w:tmpl w:val="15E6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225D77"/>
    <w:multiLevelType w:val="multilevel"/>
    <w:tmpl w:val="BDCCE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6A0B6A"/>
    <w:multiLevelType w:val="hybridMultilevel"/>
    <w:tmpl w:val="6EC4EFF0"/>
    <w:lvl w:ilvl="0" w:tplc="54104AB2">
      <w:start w:val="1"/>
      <w:numFmt w:val="upperRoman"/>
      <w:pStyle w:val="Ttulo1"/>
      <w:lvlText w:val="%1."/>
      <w:lvlJc w:val="right"/>
      <w:pPr>
        <w:ind w:left="3621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B642BA"/>
    <w:multiLevelType w:val="multilevel"/>
    <w:tmpl w:val="4E1E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F2351"/>
    <w:multiLevelType w:val="hybridMultilevel"/>
    <w:tmpl w:val="3C0637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8428344">
    <w:abstractNumId w:val="9"/>
  </w:num>
  <w:num w:numId="2" w16cid:durableId="1288076942">
    <w:abstractNumId w:val="8"/>
  </w:num>
  <w:num w:numId="3" w16cid:durableId="507988158">
    <w:abstractNumId w:val="8"/>
  </w:num>
  <w:num w:numId="4" w16cid:durableId="729159939">
    <w:abstractNumId w:val="9"/>
  </w:num>
  <w:num w:numId="5" w16cid:durableId="96488439">
    <w:abstractNumId w:val="17"/>
  </w:num>
  <w:num w:numId="6" w16cid:durableId="704715751">
    <w:abstractNumId w:val="10"/>
  </w:num>
  <w:num w:numId="7" w16cid:durableId="305670395">
    <w:abstractNumId w:val="13"/>
  </w:num>
  <w:num w:numId="8" w16cid:durableId="684284227">
    <w:abstractNumId w:val="7"/>
  </w:num>
  <w:num w:numId="9" w16cid:durableId="1055663631">
    <w:abstractNumId w:val="6"/>
  </w:num>
  <w:num w:numId="10" w16cid:durableId="1992367108">
    <w:abstractNumId w:val="5"/>
  </w:num>
  <w:num w:numId="11" w16cid:durableId="978805449">
    <w:abstractNumId w:val="4"/>
  </w:num>
  <w:num w:numId="12" w16cid:durableId="512038886">
    <w:abstractNumId w:val="3"/>
  </w:num>
  <w:num w:numId="13" w16cid:durableId="1183859194">
    <w:abstractNumId w:val="2"/>
  </w:num>
  <w:num w:numId="14" w16cid:durableId="1229926027">
    <w:abstractNumId w:val="1"/>
  </w:num>
  <w:num w:numId="15" w16cid:durableId="150829738">
    <w:abstractNumId w:val="0"/>
  </w:num>
  <w:num w:numId="16" w16cid:durableId="346101743">
    <w:abstractNumId w:val="22"/>
  </w:num>
  <w:num w:numId="17" w16cid:durableId="241767438">
    <w:abstractNumId w:val="15"/>
  </w:num>
  <w:num w:numId="18" w16cid:durableId="666640971">
    <w:abstractNumId w:val="21"/>
  </w:num>
  <w:num w:numId="19" w16cid:durableId="1727994052">
    <w:abstractNumId w:val="20"/>
  </w:num>
  <w:num w:numId="20" w16cid:durableId="93746602">
    <w:abstractNumId w:val="23"/>
  </w:num>
  <w:num w:numId="21" w16cid:durableId="51124244">
    <w:abstractNumId w:val="11"/>
  </w:num>
  <w:num w:numId="22" w16cid:durableId="465661970">
    <w:abstractNumId w:val="19"/>
  </w:num>
  <w:num w:numId="23" w16cid:durableId="133183329">
    <w:abstractNumId w:val="24"/>
  </w:num>
  <w:num w:numId="24" w16cid:durableId="1817334399">
    <w:abstractNumId w:val="18"/>
  </w:num>
  <w:num w:numId="25" w16cid:durableId="37171895">
    <w:abstractNumId w:val="14"/>
  </w:num>
  <w:num w:numId="26" w16cid:durableId="1649237837">
    <w:abstractNumId w:val="12"/>
  </w:num>
  <w:num w:numId="27" w16cid:durableId="19067993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622"/>
    <w:rsid w:val="000073F3"/>
    <w:rsid w:val="000119B9"/>
    <w:rsid w:val="00024F5F"/>
    <w:rsid w:val="00044771"/>
    <w:rsid w:val="00063774"/>
    <w:rsid w:val="0006529C"/>
    <w:rsid w:val="00075367"/>
    <w:rsid w:val="000A0E85"/>
    <w:rsid w:val="000D03E3"/>
    <w:rsid w:val="000E2883"/>
    <w:rsid w:val="000F3E1D"/>
    <w:rsid w:val="0011654A"/>
    <w:rsid w:val="00134452"/>
    <w:rsid w:val="001479DE"/>
    <w:rsid w:val="001514CF"/>
    <w:rsid w:val="001541CD"/>
    <w:rsid w:val="00194AC3"/>
    <w:rsid w:val="001E33C8"/>
    <w:rsid w:val="001E612B"/>
    <w:rsid w:val="00211602"/>
    <w:rsid w:val="002554CD"/>
    <w:rsid w:val="00262BC6"/>
    <w:rsid w:val="00270421"/>
    <w:rsid w:val="00293B83"/>
    <w:rsid w:val="0029419A"/>
    <w:rsid w:val="002A1CAB"/>
    <w:rsid w:val="002A2684"/>
    <w:rsid w:val="002B0033"/>
    <w:rsid w:val="002B4294"/>
    <w:rsid w:val="002D14A4"/>
    <w:rsid w:val="002D14DD"/>
    <w:rsid w:val="00312DBE"/>
    <w:rsid w:val="00317974"/>
    <w:rsid w:val="00333D0D"/>
    <w:rsid w:val="0038608A"/>
    <w:rsid w:val="0039782B"/>
    <w:rsid w:val="003A5B4E"/>
    <w:rsid w:val="003B0662"/>
    <w:rsid w:val="003B36F4"/>
    <w:rsid w:val="003D555A"/>
    <w:rsid w:val="004225FA"/>
    <w:rsid w:val="00460847"/>
    <w:rsid w:val="004652D2"/>
    <w:rsid w:val="00470591"/>
    <w:rsid w:val="0048165F"/>
    <w:rsid w:val="004A3244"/>
    <w:rsid w:val="004B2641"/>
    <w:rsid w:val="004C049F"/>
    <w:rsid w:val="004C4343"/>
    <w:rsid w:val="004D1D4F"/>
    <w:rsid w:val="005000E2"/>
    <w:rsid w:val="0051785D"/>
    <w:rsid w:val="005374E2"/>
    <w:rsid w:val="005E4CDC"/>
    <w:rsid w:val="005F067D"/>
    <w:rsid w:val="005F461A"/>
    <w:rsid w:val="005F59F4"/>
    <w:rsid w:val="00622C53"/>
    <w:rsid w:val="00623D83"/>
    <w:rsid w:val="006541C3"/>
    <w:rsid w:val="006801F5"/>
    <w:rsid w:val="0069285A"/>
    <w:rsid w:val="006A3CE7"/>
    <w:rsid w:val="006A4440"/>
    <w:rsid w:val="006C3B27"/>
    <w:rsid w:val="006E50E2"/>
    <w:rsid w:val="00700047"/>
    <w:rsid w:val="00706470"/>
    <w:rsid w:val="007A1CA8"/>
    <w:rsid w:val="007D1882"/>
    <w:rsid w:val="007F693E"/>
    <w:rsid w:val="007F7706"/>
    <w:rsid w:val="008215D4"/>
    <w:rsid w:val="00841F61"/>
    <w:rsid w:val="00847134"/>
    <w:rsid w:val="00864EFC"/>
    <w:rsid w:val="00874194"/>
    <w:rsid w:val="008771AB"/>
    <w:rsid w:val="0089714F"/>
    <w:rsid w:val="0092427A"/>
    <w:rsid w:val="0093372E"/>
    <w:rsid w:val="009679B1"/>
    <w:rsid w:val="00986062"/>
    <w:rsid w:val="00991B16"/>
    <w:rsid w:val="009B6842"/>
    <w:rsid w:val="009E30AF"/>
    <w:rsid w:val="00A31650"/>
    <w:rsid w:val="00A4602A"/>
    <w:rsid w:val="00A81E1C"/>
    <w:rsid w:val="00A869F8"/>
    <w:rsid w:val="00AD239A"/>
    <w:rsid w:val="00AD3093"/>
    <w:rsid w:val="00AE6F6C"/>
    <w:rsid w:val="00B12EBB"/>
    <w:rsid w:val="00B4143A"/>
    <w:rsid w:val="00B50544"/>
    <w:rsid w:val="00B62A5E"/>
    <w:rsid w:val="00B72622"/>
    <w:rsid w:val="00B81CE3"/>
    <w:rsid w:val="00B872F8"/>
    <w:rsid w:val="00C4489D"/>
    <w:rsid w:val="00C55C39"/>
    <w:rsid w:val="00C6554A"/>
    <w:rsid w:val="00C7197A"/>
    <w:rsid w:val="00C72BDC"/>
    <w:rsid w:val="00C838AA"/>
    <w:rsid w:val="00CA6048"/>
    <w:rsid w:val="00CB0705"/>
    <w:rsid w:val="00D151D1"/>
    <w:rsid w:val="00D33412"/>
    <w:rsid w:val="00D407C8"/>
    <w:rsid w:val="00D66132"/>
    <w:rsid w:val="00D71138"/>
    <w:rsid w:val="00DA26C9"/>
    <w:rsid w:val="00DF14DC"/>
    <w:rsid w:val="00E04420"/>
    <w:rsid w:val="00E15489"/>
    <w:rsid w:val="00E32C62"/>
    <w:rsid w:val="00E43D17"/>
    <w:rsid w:val="00E53CA7"/>
    <w:rsid w:val="00E57200"/>
    <w:rsid w:val="00E7237E"/>
    <w:rsid w:val="00EB56B6"/>
    <w:rsid w:val="00ED7C44"/>
    <w:rsid w:val="00F0188E"/>
    <w:rsid w:val="00F13359"/>
    <w:rsid w:val="00F15F6B"/>
    <w:rsid w:val="00F4028F"/>
    <w:rsid w:val="00F457AB"/>
    <w:rsid w:val="00F47A89"/>
    <w:rsid w:val="00F62656"/>
    <w:rsid w:val="00F64D82"/>
    <w:rsid w:val="00F83C3A"/>
    <w:rsid w:val="00FA3022"/>
    <w:rsid w:val="00FB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B4BF70"/>
  <w15:chartTrackingRefBased/>
  <w15:docId w15:val="{F084232A-B0FA-4D29-A05C-2CCBDBC8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s-E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4DD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24F5F"/>
    <w:pPr>
      <w:keepNext/>
      <w:keepLines/>
      <w:numPr>
        <w:numId w:val="16"/>
      </w:numPr>
      <w:spacing w:before="600" w:after="60"/>
      <w:ind w:left="142" w:firstLine="0"/>
      <w:contextualSpacing/>
      <w:outlineLvl w:val="0"/>
    </w:pPr>
    <w:rPr>
      <w:rFonts w:ascii="Times New Roman" w:eastAsiaTheme="majorEastAsia" w:hAnsi="Times New Roman" w:cstheme="majorBidi"/>
      <w:b/>
      <w:color w:val="auto"/>
      <w:sz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50E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7789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4F5F"/>
    <w:rPr>
      <w:rFonts w:ascii="Times New Roman" w:eastAsiaTheme="majorEastAsia" w:hAnsi="Times New Roman" w:cstheme="majorBidi"/>
      <w:b/>
      <w:color w:val="auto"/>
      <w:sz w:val="32"/>
    </w:rPr>
  </w:style>
  <w:style w:type="character" w:customStyle="1" w:styleId="Ttulo2Car">
    <w:name w:val="Título 2 Car"/>
    <w:basedOn w:val="Fuentedeprrafopredeter"/>
    <w:link w:val="Ttulo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Informacindecontacto">
    <w:name w:val="Información de contacto"/>
    <w:basedOn w:val="Normal"/>
    <w:uiPriority w:val="4"/>
    <w:qFormat/>
    <w:rsid w:val="00C6554A"/>
    <w:pPr>
      <w:spacing w:before="0" w:after="0"/>
      <w:jc w:val="center"/>
    </w:pPr>
  </w:style>
  <w:style w:type="paragraph" w:styleId="Listaconvietas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tulo">
    <w:name w:val="Title"/>
    <w:basedOn w:val="Normal"/>
    <w:link w:val="TtuloC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tuloCar">
    <w:name w:val="Título Car"/>
    <w:basedOn w:val="Fuentedeprrafopredeter"/>
    <w:link w:val="Ttulo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tulo">
    <w:name w:val="Subtitle"/>
    <w:basedOn w:val="Normal"/>
    <w:link w:val="SubttuloC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tuloCar">
    <w:name w:val="Subtítulo Car"/>
    <w:basedOn w:val="Fuentedeprrafopredeter"/>
    <w:link w:val="Subttulo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Piedepgina">
    <w:name w:val="footer"/>
    <w:basedOn w:val="Normal"/>
    <w:link w:val="PiedepginaC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PiedepginaCar">
    <w:name w:val="Pie de página Car"/>
    <w:basedOn w:val="Fuentedeprrafopredeter"/>
    <w:link w:val="Piedepgina"/>
    <w:uiPriority w:val="99"/>
    <w:rsid w:val="00C6554A"/>
    <w:rPr>
      <w:caps/>
    </w:rPr>
  </w:style>
  <w:style w:type="paragraph" w:customStyle="1" w:styleId="Foto">
    <w:name w:val="F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C6554A"/>
    <w:pPr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aconnmeros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C6554A"/>
    <w:rPr>
      <w:i/>
      <w:iCs/>
      <w:color w:val="007789" w:themeColor="accent1" w:themeShade="BF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554A"/>
    <w:rPr>
      <w:rFonts w:ascii="Segoe UI" w:hAnsi="Segoe UI" w:cs="Segoe UI"/>
      <w:szCs w:val="18"/>
    </w:rPr>
  </w:style>
  <w:style w:type="paragraph" w:styleId="Textodebloque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C6554A"/>
    <w:rPr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C6554A"/>
    <w:rPr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C6554A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6554A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6554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6554A"/>
    <w:rPr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C6554A"/>
    <w:rPr>
      <w:rFonts w:ascii="Segoe UI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6554A"/>
    <w:rPr>
      <w:szCs w:val="20"/>
    </w:rPr>
  </w:style>
  <w:style w:type="paragraph" w:styleId="Remitedesobre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6554A"/>
    <w:rPr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6554A"/>
    <w:rPr>
      <w:rFonts w:ascii="Consolas" w:hAnsi="Consolas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ipervnculo">
    <w:name w:val="Hyperlink"/>
    <w:basedOn w:val="Fuentedeprrafopredeter"/>
    <w:uiPriority w:val="99"/>
    <w:unhideWhenUsed/>
    <w:rsid w:val="00C6554A"/>
    <w:rPr>
      <w:color w:val="835D00" w:themeColor="accent3" w:themeShade="80"/>
      <w:u w:val="single"/>
    </w:rPr>
  </w:style>
  <w:style w:type="paragraph" w:styleId="Textomacro">
    <w:name w:val="macro"/>
    <w:link w:val="TextomacroC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6554A"/>
    <w:rPr>
      <w:rFonts w:ascii="Consolas" w:hAnsi="Consolas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C6554A"/>
    <w:rPr>
      <w:color w:val="595959" w:themeColor="text1" w:themeTint="A6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C6554A"/>
    <w:rPr>
      <w:rFonts w:ascii="Consolas" w:hAnsi="Consolas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styleId="TtuloTDC">
    <w:name w:val="TOC Heading"/>
    <w:basedOn w:val="Ttulo1"/>
    <w:next w:val="Normal"/>
    <w:uiPriority w:val="39"/>
    <w:unhideWhenUsed/>
    <w:qFormat/>
    <w:rsid w:val="0006529C"/>
    <w:pPr>
      <w:spacing w:before="240" w:after="0" w:line="259" w:lineRule="auto"/>
      <w:contextualSpacing w:val="0"/>
      <w:outlineLvl w:val="9"/>
    </w:pPr>
    <w:rPr>
      <w:szCs w:val="32"/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06529C"/>
    <w:pPr>
      <w:spacing w:after="100"/>
    </w:pPr>
  </w:style>
  <w:style w:type="table" w:styleId="Tablaconcuadrcula6concolores-nfasis2">
    <w:name w:val="Grid Table 6 Colorful Accent 2"/>
    <w:basedOn w:val="Tablanormal"/>
    <w:uiPriority w:val="51"/>
    <w:rsid w:val="003A5B4E"/>
    <w:pPr>
      <w:spacing w:before="0" w:after="0" w:line="240" w:lineRule="auto"/>
    </w:pPr>
    <w:rPr>
      <w:color w:val="AF0F5A" w:themeColor="accent2" w:themeShade="BF"/>
      <w:lang w:val="es-MX"/>
    </w:rPr>
    <w:tblPr>
      <w:tblStyleRowBandSize w:val="1"/>
      <w:tblStyleColBandSize w:val="1"/>
      <w:tblBorders>
        <w:top w:val="single" w:sz="4" w:space="0" w:color="F272AE" w:themeColor="accent2" w:themeTint="99"/>
        <w:left w:val="single" w:sz="4" w:space="0" w:color="F272AE" w:themeColor="accent2" w:themeTint="99"/>
        <w:bottom w:val="single" w:sz="4" w:space="0" w:color="F272AE" w:themeColor="accent2" w:themeTint="99"/>
        <w:right w:val="single" w:sz="4" w:space="0" w:color="F272AE" w:themeColor="accent2" w:themeTint="99"/>
        <w:insideH w:val="single" w:sz="4" w:space="0" w:color="F272AE" w:themeColor="accent2" w:themeTint="99"/>
        <w:insideV w:val="single" w:sz="4" w:space="0" w:color="F272A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272A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72A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3A5B4E"/>
    <w:pPr>
      <w:spacing w:after="0" w:line="240" w:lineRule="auto"/>
    </w:pPr>
    <w:rPr>
      <w:color w:val="C48B01" w:themeColor="accent3" w:themeShade="BF"/>
    </w:rPr>
    <w:tblPr>
      <w:tblStyleRowBandSize w:val="1"/>
      <w:tblStyleColBandSize w:val="1"/>
      <w:tblBorders>
        <w:top w:val="single" w:sz="4" w:space="0" w:color="FED36B" w:themeColor="accent3" w:themeTint="99"/>
        <w:left w:val="single" w:sz="4" w:space="0" w:color="FED36B" w:themeColor="accent3" w:themeTint="99"/>
        <w:bottom w:val="single" w:sz="4" w:space="0" w:color="FED36B" w:themeColor="accent3" w:themeTint="99"/>
        <w:right w:val="single" w:sz="4" w:space="0" w:color="FED36B" w:themeColor="accent3" w:themeTint="99"/>
        <w:insideH w:val="single" w:sz="4" w:space="0" w:color="FED36B" w:themeColor="accent3" w:themeTint="99"/>
        <w:insideV w:val="single" w:sz="4" w:space="0" w:color="FED36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ED36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ED36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character" w:styleId="Fuerte">
    <w:name w:val="Strong"/>
    <w:basedOn w:val="Fuentedeprrafopredeter"/>
    <w:uiPriority w:val="22"/>
    <w:qFormat/>
    <w:rsid w:val="000E28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6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MX" w:eastAsia="es-MX"/>
    </w:rPr>
  </w:style>
  <w:style w:type="character" w:customStyle="1" w:styleId="url">
    <w:name w:val="url"/>
    <w:basedOn w:val="Fuentedeprrafopredeter"/>
    <w:rsid w:val="001E612B"/>
  </w:style>
  <w:style w:type="character" w:styleId="Mencinsinresolver">
    <w:name w:val="Unresolved Mention"/>
    <w:basedOn w:val="Fuentedeprrafopredeter"/>
    <w:uiPriority w:val="99"/>
    <w:semiHidden/>
    <w:unhideWhenUsed/>
    <w:rsid w:val="001E612B"/>
    <w:rPr>
      <w:color w:val="605E5C"/>
      <w:shd w:val="clear" w:color="auto" w:fill="E1DFDD"/>
    </w:rPr>
  </w:style>
  <w:style w:type="table" w:styleId="Tablaconcuadrcula4-nfasis4">
    <w:name w:val="Grid Table 4 Accent 4"/>
    <w:basedOn w:val="Tablanormal"/>
    <w:uiPriority w:val="49"/>
    <w:rsid w:val="007F693E"/>
    <w:pPr>
      <w:spacing w:before="0" w:after="0" w:line="240" w:lineRule="auto"/>
    </w:pPr>
    <w:rPr>
      <w:color w:val="auto"/>
      <w:lang w:val="es-MX"/>
    </w:rPr>
    <w:tblPr>
      <w:tblStyleRowBandSize w:val="1"/>
      <w:tblStyleColBandSize w:val="1"/>
      <w:tblBorders>
        <w:top w:val="single" w:sz="4" w:space="0" w:color="51D9FF" w:themeColor="accent4" w:themeTint="99"/>
        <w:left w:val="single" w:sz="4" w:space="0" w:color="51D9FF" w:themeColor="accent4" w:themeTint="99"/>
        <w:bottom w:val="single" w:sz="4" w:space="0" w:color="51D9FF" w:themeColor="accent4" w:themeTint="99"/>
        <w:right w:val="single" w:sz="4" w:space="0" w:color="51D9FF" w:themeColor="accent4" w:themeTint="99"/>
        <w:insideH w:val="single" w:sz="4" w:space="0" w:color="51D9FF" w:themeColor="accent4" w:themeTint="99"/>
        <w:insideV w:val="single" w:sz="4" w:space="0" w:color="51D9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DDC" w:themeColor="accent4"/>
          <w:left w:val="single" w:sz="4" w:space="0" w:color="00ADDC" w:themeColor="accent4"/>
          <w:bottom w:val="single" w:sz="4" w:space="0" w:color="00ADDC" w:themeColor="accent4"/>
          <w:right w:val="single" w:sz="4" w:space="0" w:color="00ADDC" w:themeColor="accent4"/>
          <w:insideH w:val="nil"/>
          <w:insideV w:val="nil"/>
        </w:tcBorders>
        <w:shd w:val="clear" w:color="auto" w:fill="00ADDC" w:themeFill="accent4"/>
      </w:tcPr>
    </w:tblStylePr>
    <w:tblStylePr w:type="lastRow">
      <w:rPr>
        <w:b/>
        <w:bCs/>
      </w:rPr>
      <w:tblPr/>
      <w:tcPr>
        <w:tcBorders>
          <w:top w:val="double" w:sz="4" w:space="0" w:color="00ADD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Tablaconcuadrcula4-nfasis3">
    <w:name w:val="Grid Table 4 Accent 3"/>
    <w:basedOn w:val="Tablanormal"/>
    <w:uiPriority w:val="49"/>
    <w:rsid w:val="007F693E"/>
    <w:pPr>
      <w:spacing w:after="0" w:line="240" w:lineRule="auto"/>
    </w:pPr>
    <w:tblPr>
      <w:tblStyleRowBandSize w:val="1"/>
      <w:tblStyleColBandSize w:val="1"/>
      <w:tblBorders>
        <w:top w:val="single" w:sz="4" w:space="0" w:color="FED36B" w:themeColor="accent3" w:themeTint="99"/>
        <w:left w:val="single" w:sz="4" w:space="0" w:color="FED36B" w:themeColor="accent3" w:themeTint="99"/>
        <w:bottom w:val="single" w:sz="4" w:space="0" w:color="FED36B" w:themeColor="accent3" w:themeTint="99"/>
        <w:right w:val="single" w:sz="4" w:space="0" w:color="FED36B" w:themeColor="accent3" w:themeTint="99"/>
        <w:insideH w:val="single" w:sz="4" w:space="0" w:color="FED36B" w:themeColor="accent3" w:themeTint="99"/>
        <w:insideV w:val="single" w:sz="4" w:space="0" w:color="FED36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B80A" w:themeColor="accent3"/>
          <w:left w:val="single" w:sz="4" w:space="0" w:color="FEB80A" w:themeColor="accent3"/>
          <w:bottom w:val="single" w:sz="4" w:space="0" w:color="FEB80A" w:themeColor="accent3"/>
          <w:right w:val="single" w:sz="4" w:space="0" w:color="FEB80A" w:themeColor="accent3"/>
          <w:insideH w:val="nil"/>
          <w:insideV w:val="nil"/>
        </w:tcBorders>
        <w:shd w:val="clear" w:color="auto" w:fill="FEB80A" w:themeFill="accent3"/>
      </w:tcPr>
    </w:tblStylePr>
    <w:tblStylePr w:type="lastRow">
      <w:rPr>
        <w:b/>
        <w:bCs/>
      </w:rPr>
      <w:tblPr/>
      <w:tcPr>
        <w:tcBorders>
          <w:top w:val="double" w:sz="4" w:space="0" w:color="FEB80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paragraph" w:customStyle="1" w:styleId="whitespace-normal">
    <w:name w:val="whitespace-normal"/>
    <w:basedOn w:val="Normal"/>
    <w:rsid w:val="00E57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MX" w:eastAsia="es-MX"/>
    </w:rPr>
  </w:style>
  <w:style w:type="paragraph" w:customStyle="1" w:styleId="nb">
    <w:name w:val="nb"/>
    <w:basedOn w:val="Normal"/>
    <w:rsid w:val="005F0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unhideWhenUsed/>
    <w:qFormat/>
    <w:rsid w:val="008215D4"/>
    <w:pPr>
      <w:ind w:left="720"/>
      <w:contextualSpacing/>
    </w:pPr>
  </w:style>
  <w:style w:type="table" w:styleId="Tablaconcuadrcula4-nfasis5">
    <w:name w:val="Grid Table 4 Accent 5"/>
    <w:basedOn w:val="Tablanormal"/>
    <w:uiPriority w:val="49"/>
    <w:rsid w:val="00312DBE"/>
    <w:pPr>
      <w:spacing w:after="0" w:line="240" w:lineRule="auto"/>
    </w:pPr>
    <w:tblPr>
      <w:tblStyleRowBandSize w:val="1"/>
      <w:tblStyleColBandSize w:val="1"/>
      <w:tblBorders>
        <w:top w:val="single" w:sz="4" w:space="0" w:color="ABB8DE" w:themeColor="accent5" w:themeTint="99"/>
        <w:left w:val="single" w:sz="4" w:space="0" w:color="ABB8DE" w:themeColor="accent5" w:themeTint="99"/>
        <w:bottom w:val="single" w:sz="4" w:space="0" w:color="ABB8DE" w:themeColor="accent5" w:themeTint="99"/>
        <w:right w:val="single" w:sz="4" w:space="0" w:color="ABB8DE" w:themeColor="accent5" w:themeTint="99"/>
        <w:insideH w:val="single" w:sz="4" w:space="0" w:color="ABB8DE" w:themeColor="accent5" w:themeTint="99"/>
        <w:insideV w:val="single" w:sz="4" w:space="0" w:color="ABB8D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38AC8" w:themeColor="accent5"/>
          <w:left w:val="single" w:sz="4" w:space="0" w:color="738AC8" w:themeColor="accent5"/>
          <w:bottom w:val="single" w:sz="4" w:space="0" w:color="738AC8" w:themeColor="accent5"/>
          <w:right w:val="single" w:sz="4" w:space="0" w:color="738AC8" w:themeColor="accent5"/>
          <w:insideH w:val="nil"/>
          <w:insideV w:val="nil"/>
        </w:tcBorders>
        <w:shd w:val="clear" w:color="auto" w:fill="738AC8" w:themeFill="accent5"/>
      </w:tcPr>
    </w:tblStylePr>
    <w:tblStylePr w:type="lastRow">
      <w:rPr>
        <w:b/>
        <w:bCs/>
      </w:rPr>
      <w:tblPr/>
      <w:tcPr>
        <w:tcBorders>
          <w:top w:val="double" w:sz="4" w:space="0" w:color="738A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character" w:customStyle="1" w:styleId="Ttulo4Car">
    <w:name w:val="Título 4 Car"/>
    <w:basedOn w:val="Fuentedeprrafopredeter"/>
    <w:link w:val="Ttulo4"/>
    <w:uiPriority w:val="9"/>
    <w:semiHidden/>
    <w:rsid w:val="006E50E2"/>
    <w:rPr>
      <w:rFonts w:asciiTheme="majorHAnsi" w:eastAsiaTheme="majorEastAsia" w:hAnsiTheme="majorHAnsi" w:cstheme="majorBidi"/>
      <w:i/>
      <w:iCs/>
      <w:color w:val="007789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922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0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3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4933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2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jandro%20Mixteco\AppData\Roaming\Microsoft\Templates\Informe%20del%20alumno%20con%20f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3055A8-7CCC-49F3-B465-601DA4228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del alumno con foto.dotx</Template>
  <TotalTime>7</TotalTime>
  <Pages>9</Pages>
  <Words>1016</Words>
  <Characters>5593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Mixteco</dc:creator>
  <cp:keywords/>
  <dc:description/>
  <cp:lastModifiedBy>Danielo ツ</cp:lastModifiedBy>
  <cp:revision>2</cp:revision>
  <cp:lastPrinted>2026-01-23T17:05:00Z</cp:lastPrinted>
  <dcterms:created xsi:type="dcterms:W3CDTF">2026-02-06T10:25:00Z</dcterms:created>
  <dcterms:modified xsi:type="dcterms:W3CDTF">2026-02-06T10:25:00Z</dcterms:modified>
</cp:coreProperties>
</file>